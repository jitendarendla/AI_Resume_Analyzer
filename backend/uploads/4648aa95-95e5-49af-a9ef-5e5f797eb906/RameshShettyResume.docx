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D967" w14:textId="77777777" w:rsidR="00E879F1" w:rsidRPr="00C206CF" w:rsidRDefault="009C3726" w:rsidP="00C206CF">
      <w:pPr>
        <w:spacing w:after="0" w:line="240" w:lineRule="auto"/>
        <w:rPr>
          <w:rFonts w:eastAsia="Times New Roman" w:cs="Times New Roman"/>
        </w:rPr>
      </w:pPr>
      <w:r w:rsidRPr="00C206CF">
        <w:rPr>
          <w:rFonts w:eastAsia="Times New Roman" w:cs="Times New Roman"/>
        </w:rPr>
        <w:t>Ramesh Shetty</w:t>
      </w:r>
    </w:p>
    <w:p w14:paraId="23A93650" w14:textId="2AFE7AE9" w:rsidR="00D73523" w:rsidRPr="00C206CF" w:rsidRDefault="00BF419C" w:rsidP="00C206CF">
      <w:pPr>
        <w:spacing w:after="0" w:line="240" w:lineRule="auto"/>
        <w:rPr>
          <w:rFonts w:eastAsia="Times New Roman" w:cs="Times New Roman"/>
          <w:spacing w:val="10"/>
          <w:w w:val="90"/>
        </w:rPr>
      </w:pPr>
      <w:r>
        <w:rPr>
          <w:rFonts w:eastAsia="Times New Roman" w:cs="Times New Roman"/>
          <w:spacing w:val="10"/>
          <w:w w:val="90"/>
        </w:rPr>
        <w:t>Mobile</w:t>
      </w:r>
      <w:r w:rsidRPr="00C206CF">
        <w:rPr>
          <w:rFonts w:eastAsia="Times New Roman" w:cs="Times New Roman"/>
          <w:spacing w:val="10"/>
          <w:w w:val="90"/>
        </w:rPr>
        <w:t>:</w:t>
      </w:r>
      <w:r w:rsidR="009C3726" w:rsidRPr="00C206CF">
        <w:rPr>
          <w:rFonts w:eastAsia="Times New Roman" w:cs="Times New Roman"/>
          <w:spacing w:val="10"/>
          <w:w w:val="90"/>
        </w:rPr>
        <w:t xml:space="preserve"> 404-754-8811</w:t>
      </w:r>
    </w:p>
    <w:p w14:paraId="2D955223" w14:textId="77777777" w:rsidR="002040FD" w:rsidRPr="00C206CF" w:rsidRDefault="00D73523" w:rsidP="00C206CF">
      <w:pPr>
        <w:spacing w:after="0" w:line="240" w:lineRule="auto"/>
        <w:rPr>
          <w:rFonts w:eastAsia="Times New Roman" w:cs="Times New Roman"/>
          <w:spacing w:val="10"/>
          <w:w w:val="90"/>
        </w:rPr>
      </w:pPr>
      <w:r w:rsidRPr="00C206CF">
        <w:rPr>
          <w:rFonts w:eastAsia="Times New Roman" w:cs="Times New Roman"/>
          <w:spacing w:val="10"/>
          <w:w w:val="90"/>
        </w:rPr>
        <w:t>Alpharetta, GA, USA</w:t>
      </w:r>
      <w:r w:rsidR="002040FD" w:rsidRPr="00C206CF">
        <w:rPr>
          <w:rFonts w:eastAsia="Times New Roman" w:cs="Times New Roman"/>
          <w:spacing w:val="10"/>
          <w:w w:val="90"/>
        </w:rPr>
        <w:t xml:space="preserve">, </w:t>
      </w:r>
    </w:p>
    <w:p w14:paraId="547CCF99" w14:textId="05E2B504" w:rsidR="009C3726" w:rsidRDefault="00753438" w:rsidP="00C206CF">
      <w:pPr>
        <w:spacing w:after="0" w:line="240" w:lineRule="auto"/>
        <w:rPr>
          <w:rStyle w:val="Hyperlink"/>
          <w:rFonts w:cs="Times New Roman"/>
        </w:rPr>
      </w:pPr>
      <w:r>
        <w:rPr>
          <w:rStyle w:val="Hyperlink"/>
          <w:rFonts w:cs="Times New Roman"/>
        </w:rPr>
        <w:t>rameshhshetty@gmail.com</w:t>
      </w:r>
    </w:p>
    <w:p w14:paraId="78F4C96C" w14:textId="2F718879" w:rsidR="00952BC3" w:rsidRDefault="009004EE" w:rsidP="00C206CF">
      <w:pPr>
        <w:spacing w:after="0" w:line="240" w:lineRule="auto"/>
        <w:rPr>
          <w:rStyle w:val="vanity-name3"/>
          <w:rFonts w:ascii="Segoe UI" w:hAnsi="Segoe UI" w:cs="Segoe UI"/>
          <w:lang w:val="en"/>
        </w:rPr>
      </w:pPr>
      <w:hyperlink r:id="rId7" w:history="1">
        <w:r w:rsidRPr="004105CC">
          <w:rPr>
            <w:rStyle w:val="Hyperlink"/>
            <w:rFonts w:ascii="Segoe UI" w:hAnsi="Segoe UI" w:cs="Segoe UI"/>
            <w:lang w:val="en"/>
          </w:rPr>
          <w:t>www.linkedin.com/in/rameshhshetty</w:t>
        </w:r>
      </w:hyperlink>
    </w:p>
    <w:p w14:paraId="19263DB9" w14:textId="77777777" w:rsidR="00923193" w:rsidRDefault="00923193" w:rsidP="00C206CF">
      <w:pPr>
        <w:spacing w:after="0" w:line="240" w:lineRule="auto"/>
        <w:rPr>
          <w:rStyle w:val="Hyperlink"/>
          <w:rFonts w:cs="Times New Roman"/>
        </w:rPr>
      </w:pPr>
    </w:p>
    <w:p w14:paraId="1590E6EA" w14:textId="6CF85E20" w:rsidR="00175B00" w:rsidRDefault="00175B00" w:rsidP="00C206CF">
      <w:pPr>
        <w:spacing w:after="0" w:line="240" w:lineRule="auto"/>
        <w:rPr>
          <w:rFonts w:cs="Times New Roman"/>
        </w:rPr>
      </w:pPr>
      <w:r>
        <w:rPr>
          <w:rFonts w:cs="Times New Roman"/>
        </w:rPr>
        <w:t>Objective</w:t>
      </w:r>
      <w:r w:rsidR="000D0C4A">
        <w:rPr>
          <w:rFonts w:cs="Times New Roman"/>
        </w:rPr>
        <w:t>:</w:t>
      </w:r>
    </w:p>
    <w:p w14:paraId="2D28537D" w14:textId="549499AC" w:rsidR="00F91C08" w:rsidRPr="00F91C08" w:rsidRDefault="00113FF4" w:rsidP="00F91C08">
      <w:pPr>
        <w:spacing w:after="0" w:line="240" w:lineRule="auto"/>
        <w:rPr>
          <w:rFonts w:cs="Times New Roman"/>
        </w:rPr>
      </w:pPr>
      <w:bookmarkStart w:id="0" w:name="OLE_LINK5"/>
      <w:r w:rsidRPr="00113FF4">
        <w:rPr>
          <w:rFonts w:cs="Times New Roman"/>
        </w:rPr>
        <w:t>Twenty+ years of experience in leading, managing, mentoring, and enterprise technical architecture experiences in building and delivering the enterprise scalable solutions on modern data platforms on Lakehouse, Delta Lake, Data Mesh, Data Warehouse, Business Intelligence, Data Governance, Security, Big-Data, ERP, Portal, Web Services, Disaster Recovery, AIML, GenAI, Agentic AI, Microsoft Fabric, etc. on Azure, AWS, IBM Cloud, and On-Prem</w:t>
      </w:r>
      <w:r w:rsidR="00F91C08" w:rsidRPr="00F91C08">
        <w:rPr>
          <w:rFonts w:cs="Times New Roman"/>
        </w:rPr>
        <w:t>.</w:t>
      </w:r>
    </w:p>
    <w:bookmarkEnd w:id="0"/>
    <w:p w14:paraId="31809E08" w14:textId="77777777" w:rsidR="002040FD" w:rsidRPr="009F7CD8" w:rsidRDefault="002040FD" w:rsidP="00923193">
      <w:pPr>
        <w:spacing w:after="0" w:line="240" w:lineRule="auto"/>
        <w:rPr>
          <w:rFonts w:eastAsia="Times New Roman" w:cs="Times New Roman"/>
          <w:spacing w:val="10"/>
          <w:w w:val="84"/>
        </w:rPr>
      </w:pPr>
    </w:p>
    <w:p w14:paraId="2E3B5513" w14:textId="51567D78" w:rsidR="009C3726" w:rsidRDefault="009C3726" w:rsidP="00C206CF">
      <w:pPr>
        <w:spacing w:after="0" w:line="280" w:lineRule="exact"/>
        <w:jc w:val="both"/>
        <w:rPr>
          <w:rFonts w:eastAsia="Times New Roman" w:cs="Times New Roman"/>
          <w:smallCaps/>
        </w:rPr>
      </w:pPr>
      <w:r w:rsidRPr="00D7571E">
        <w:rPr>
          <w:rFonts w:eastAsia="Times New Roman" w:cs="Times New Roman"/>
        </w:rPr>
        <w:t xml:space="preserve">Professional </w:t>
      </w:r>
      <w:r w:rsidR="0093753A">
        <w:rPr>
          <w:rFonts w:eastAsia="Times New Roman" w:cs="Times New Roman"/>
        </w:rPr>
        <w:t>Summary</w:t>
      </w:r>
      <w:r w:rsidR="0093753A" w:rsidRPr="00D7571E">
        <w:rPr>
          <w:rFonts w:eastAsia="Times New Roman" w:cs="Times New Roman"/>
          <w:smallCaps/>
        </w:rPr>
        <w:t>:</w:t>
      </w:r>
    </w:p>
    <w:p w14:paraId="30586B13" w14:textId="03D33DF1" w:rsidR="00C9572A" w:rsidRDefault="00923193" w:rsidP="00CF46B1">
      <w:pPr>
        <w:pStyle w:val="ListParagraph"/>
        <w:numPr>
          <w:ilvl w:val="0"/>
          <w:numId w:val="3"/>
        </w:numPr>
        <w:spacing w:after="0" w:line="240" w:lineRule="auto"/>
        <w:rPr>
          <w:rFonts w:cs="Times New Roman"/>
        </w:rPr>
      </w:pPr>
      <w:r w:rsidRPr="00923193">
        <w:rPr>
          <w:rFonts w:cs="Times New Roman"/>
        </w:rPr>
        <w:t xml:space="preserve">Passionate about leading, architecting, </w:t>
      </w:r>
      <w:r w:rsidR="007B5ACC">
        <w:rPr>
          <w:rFonts w:cs="Times New Roman"/>
        </w:rPr>
        <w:t xml:space="preserve">designing, automating, </w:t>
      </w:r>
      <w:r w:rsidRPr="00923193">
        <w:rPr>
          <w:rFonts w:cs="Times New Roman"/>
        </w:rPr>
        <w:t>mentoring</w:t>
      </w:r>
      <w:r w:rsidR="00CC13DE">
        <w:rPr>
          <w:rFonts w:cs="Times New Roman"/>
        </w:rPr>
        <w:t xml:space="preserve">, </w:t>
      </w:r>
      <w:r w:rsidRPr="00923193">
        <w:rPr>
          <w:rFonts w:cs="Times New Roman"/>
        </w:rPr>
        <w:t xml:space="preserve">and </w:t>
      </w:r>
      <w:r w:rsidR="00CC13DE">
        <w:rPr>
          <w:rFonts w:cs="Times New Roman"/>
        </w:rPr>
        <w:t>managing</w:t>
      </w:r>
    </w:p>
    <w:p w14:paraId="60A02E0B" w14:textId="1AF891FF" w:rsidR="00923193" w:rsidRPr="00923193" w:rsidRDefault="00923193" w:rsidP="00CF46B1">
      <w:pPr>
        <w:pStyle w:val="ListParagraph"/>
        <w:numPr>
          <w:ilvl w:val="0"/>
          <w:numId w:val="3"/>
        </w:numPr>
        <w:spacing w:after="0" w:line="240" w:lineRule="auto"/>
        <w:rPr>
          <w:rFonts w:cs="Times New Roman"/>
        </w:rPr>
      </w:pPr>
      <w:r w:rsidRPr="00923193">
        <w:rPr>
          <w:rFonts w:cs="Times New Roman"/>
        </w:rPr>
        <w:t>Visionary IT executive who is skilled in leading, defining, and delivering long-term products strategies, governance, processes</w:t>
      </w:r>
      <w:r w:rsidR="007B5ACC">
        <w:rPr>
          <w:rFonts w:cs="Times New Roman"/>
        </w:rPr>
        <w:t>, and automation</w:t>
      </w:r>
      <w:r w:rsidRPr="00923193">
        <w:rPr>
          <w:rFonts w:cs="Times New Roman"/>
        </w:rPr>
        <w:t xml:space="preserve"> to rapidly drive business growth</w:t>
      </w:r>
    </w:p>
    <w:p w14:paraId="7C13536E" w14:textId="3119B0F6" w:rsidR="00923193" w:rsidRPr="00923193" w:rsidRDefault="00923193" w:rsidP="00CF46B1">
      <w:pPr>
        <w:pStyle w:val="ListParagraph"/>
        <w:numPr>
          <w:ilvl w:val="0"/>
          <w:numId w:val="3"/>
        </w:numPr>
        <w:spacing w:after="0" w:line="240" w:lineRule="auto"/>
        <w:rPr>
          <w:rFonts w:cs="Times New Roman"/>
        </w:rPr>
      </w:pPr>
      <w:r w:rsidRPr="00923193">
        <w:rPr>
          <w:rFonts w:cs="Times New Roman"/>
        </w:rPr>
        <w:t xml:space="preserve">Result-oriented leader, recognized for </w:t>
      </w:r>
      <w:r w:rsidR="0090679F" w:rsidRPr="00923193">
        <w:rPr>
          <w:rFonts w:cs="Times New Roman"/>
        </w:rPr>
        <w:t>taking</w:t>
      </w:r>
      <w:r w:rsidRPr="00923193">
        <w:rPr>
          <w:rFonts w:cs="Times New Roman"/>
        </w:rPr>
        <w:t xml:space="preserve"> </w:t>
      </w:r>
      <w:r w:rsidR="007B5ACC">
        <w:rPr>
          <w:rFonts w:cs="Times New Roman"/>
        </w:rPr>
        <w:t>complex</w:t>
      </w:r>
      <w:r w:rsidR="007B5ACC" w:rsidRPr="00923193">
        <w:rPr>
          <w:rFonts w:cs="Times New Roman"/>
        </w:rPr>
        <w:t xml:space="preserve"> </w:t>
      </w:r>
      <w:r w:rsidRPr="00923193">
        <w:rPr>
          <w:rFonts w:cs="Times New Roman"/>
        </w:rPr>
        <w:t xml:space="preserve">initiatives, adapting to changing environments, </w:t>
      </w:r>
      <w:r w:rsidR="007B5ACC">
        <w:rPr>
          <w:rFonts w:cs="Times New Roman"/>
        </w:rPr>
        <w:t xml:space="preserve">automation, </w:t>
      </w:r>
      <w:r w:rsidRPr="00923193">
        <w:rPr>
          <w:rFonts w:cs="Times New Roman"/>
        </w:rPr>
        <w:t>and resolving mission critical issues to deliver great results</w:t>
      </w:r>
    </w:p>
    <w:p w14:paraId="6EF832C8" w14:textId="3B8D9229" w:rsidR="00923193" w:rsidRPr="00923193" w:rsidRDefault="00923193" w:rsidP="00CF46B1">
      <w:pPr>
        <w:pStyle w:val="ListParagraph"/>
        <w:numPr>
          <w:ilvl w:val="0"/>
          <w:numId w:val="3"/>
        </w:numPr>
        <w:spacing w:after="0" w:line="240" w:lineRule="auto"/>
        <w:rPr>
          <w:rFonts w:cs="Times New Roman"/>
        </w:rPr>
      </w:pPr>
      <w:r w:rsidRPr="00923193">
        <w:rPr>
          <w:rFonts w:cs="Times New Roman"/>
        </w:rPr>
        <w:t xml:space="preserve">Extensive hands-on experience in team problem-solving, enterprise architecting, designing, developing, </w:t>
      </w:r>
      <w:r w:rsidR="007B5ACC">
        <w:rPr>
          <w:rFonts w:cs="Times New Roman"/>
        </w:rPr>
        <w:t xml:space="preserve">automation, </w:t>
      </w:r>
      <w:r w:rsidRPr="00923193">
        <w:rPr>
          <w:rFonts w:cs="Times New Roman"/>
        </w:rPr>
        <w:t xml:space="preserve">and debugging </w:t>
      </w:r>
    </w:p>
    <w:p w14:paraId="42C118BE" w14:textId="04E08F58" w:rsidR="00923193" w:rsidRPr="00923193" w:rsidRDefault="00923193" w:rsidP="00CF46B1">
      <w:pPr>
        <w:pStyle w:val="ListParagraph"/>
        <w:numPr>
          <w:ilvl w:val="0"/>
          <w:numId w:val="3"/>
        </w:numPr>
        <w:spacing w:after="0" w:line="240" w:lineRule="auto"/>
        <w:rPr>
          <w:rFonts w:cs="Times New Roman"/>
        </w:rPr>
      </w:pPr>
      <w:r w:rsidRPr="00923193">
        <w:rPr>
          <w:rFonts w:cs="Times New Roman"/>
        </w:rPr>
        <w:t>Led innovative sessions in IT conferences and seminars</w:t>
      </w:r>
    </w:p>
    <w:p w14:paraId="55447E86" w14:textId="38F2F821" w:rsidR="00923193" w:rsidRPr="00923193" w:rsidRDefault="00923193" w:rsidP="00CF46B1">
      <w:pPr>
        <w:pStyle w:val="ListParagraph"/>
        <w:numPr>
          <w:ilvl w:val="0"/>
          <w:numId w:val="2"/>
        </w:numPr>
        <w:spacing w:after="0" w:line="240" w:lineRule="auto"/>
        <w:rPr>
          <w:rFonts w:cs="Times New Roman"/>
        </w:rPr>
      </w:pPr>
      <w:r w:rsidRPr="00923193">
        <w:rPr>
          <w:rFonts w:cs="Times New Roman"/>
        </w:rPr>
        <w:t>Holds a valuable blend of technical</w:t>
      </w:r>
      <w:r w:rsidR="003A0190">
        <w:rPr>
          <w:rFonts w:cs="Times New Roman"/>
        </w:rPr>
        <w:t>,</w:t>
      </w:r>
      <w:r w:rsidRPr="00923193">
        <w:rPr>
          <w:rFonts w:cs="Times New Roman"/>
        </w:rPr>
        <w:t xml:space="preserve"> analytical</w:t>
      </w:r>
      <w:r w:rsidR="003A0190">
        <w:rPr>
          <w:rFonts w:cs="Times New Roman"/>
        </w:rPr>
        <w:t>, collaboration</w:t>
      </w:r>
      <w:r w:rsidRPr="00923193">
        <w:rPr>
          <w:rFonts w:cs="Times New Roman"/>
        </w:rPr>
        <w:t xml:space="preserve"> leadership combined with an ability and willingness to get involved "in the details"</w:t>
      </w:r>
    </w:p>
    <w:p w14:paraId="5F60622D" w14:textId="1D5DCC8B" w:rsidR="00923193" w:rsidRDefault="00923193" w:rsidP="00CF46B1">
      <w:pPr>
        <w:pStyle w:val="ListParagraph"/>
        <w:numPr>
          <w:ilvl w:val="0"/>
          <w:numId w:val="3"/>
        </w:numPr>
        <w:spacing w:after="0" w:line="240" w:lineRule="auto"/>
        <w:rPr>
          <w:rFonts w:cs="Times New Roman"/>
        </w:rPr>
      </w:pPr>
      <w:r w:rsidRPr="00923193">
        <w:rPr>
          <w:rFonts w:cs="Times New Roman"/>
        </w:rPr>
        <w:t>Excellent communication skills and experienced IT leader working with all levels of stakeholders</w:t>
      </w:r>
      <w:r w:rsidR="003A0190">
        <w:rPr>
          <w:rFonts w:cs="Times New Roman"/>
        </w:rPr>
        <w:t xml:space="preserve"> in global diversified industries</w:t>
      </w:r>
    </w:p>
    <w:p w14:paraId="6179B5B1" w14:textId="66619388" w:rsidR="006024D4" w:rsidRDefault="006024D4" w:rsidP="00CF46B1">
      <w:pPr>
        <w:pStyle w:val="pvs-listitem--with-top-padding"/>
        <w:numPr>
          <w:ilvl w:val="0"/>
          <w:numId w:val="3"/>
        </w:numPr>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Extensive hands-on AIML, GenAI, </w:t>
      </w:r>
      <w:r w:rsidR="00970E21">
        <w:rPr>
          <w:rFonts w:asciiTheme="minorHAnsi" w:hAnsiTheme="minorHAnsi" w:cstheme="minorHAnsi"/>
          <w:sz w:val="22"/>
          <w:szCs w:val="22"/>
        </w:rPr>
        <w:t xml:space="preserve">Agentic AI, </w:t>
      </w:r>
      <w:r>
        <w:rPr>
          <w:rFonts w:asciiTheme="minorHAnsi" w:hAnsiTheme="minorHAnsi" w:cstheme="minorHAnsi"/>
          <w:sz w:val="22"/>
          <w:szCs w:val="22"/>
        </w:rPr>
        <w:t xml:space="preserve">Data Science, Lakehouse, </w:t>
      </w:r>
      <w:r w:rsidR="0090679F">
        <w:rPr>
          <w:rFonts w:asciiTheme="minorHAnsi" w:hAnsiTheme="minorHAnsi" w:cstheme="minorHAnsi"/>
          <w:sz w:val="22"/>
          <w:szCs w:val="22"/>
        </w:rPr>
        <w:t xml:space="preserve">Data Governance, Security, </w:t>
      </w:r>
      <w:r>
        <w:rPr>
          <w:rFonts w:asciiTheme="minorHAnsi" w:hAnsiTheme="minorHAnsi" w:cstheme="minorHAnsi"/>
          <w:sz w:val="22"/>
          <w:szCs w:val="22"/>
        </w:rPr>
        <w:t xml:space="preserve">Data Warehouse, Databricks, Data Factory, Power BI, Delta Lake, SQL, Python, </w:t>
      </w:r>
      <w:proofErr w:type="spellStart"/>
      <w:r>
        <w:rPr>
          <w:rFonts w:asciiTheme="minorHAnsi" w:hAnsiTheme="minorHAnsi" w:cstheme="minorHAnsi"/>
          <w:sz w:val="22"/>
          <w:szCs w:val="22"/>
        </w:rPr>
        <w:t>PySpark</w:t>
      </w:r>
      <w:proofErr w:type="spellEnd"/>
      <w:r>
        <w:rPr>
          <w:rFonts w:asciiTheme="minorHAnsi" w:hAnsiTheme="minorHAnsi" w:cstheme="minorHAnsi"/>
          <w:sz w:val="22"/>
          <w:szCs w:val="22"/>
        </w:rPr>
        <w:t xml:space="preserve">, </w:t>
      </w:r>
      <w:r w:rsidR="00180E5F">
        <w:rPr>
          <w:rFonts w:asciiTheme="minorHAnsi" w:hAnsiTheme="minorHAnsi" w:cstheme="minorHAnsi"/>
          <w:sz w:val="22"/>
          <w:szCs w:val="22"/>
        </w:rPr>
        <w:t>Fabric</w:t>
      </w:r>
      <w:r>
        <w:rPr>
          <w:rFonts w:asciiTheme="minorHAnsi" w:hAnsiTheme="minorHAnsi" w:cstheme="minorHAnsi"/>
          <w:sz w:val="22"/>
          <w:szCs w:val="22"/>
        </w:rPr>
        <w:t>, Cosmos</w:t>
      </w:r>
      <w:r w:rsidR="00FF43BC">
        <w:rPr>
          <w:rFonts w:asciiTheme="minorHAnsi" w:hAnsiTheme="minorHAnsi" w:cstheme="minorHAnsi"/>
          <w:sz w:val="22"/>
          <w:szCs w:val="22"/>
        </w:rPr>
        <w:t>, etc.</w:t>
      </w:r>
    </w:p>
    <w:p w14:paraId="67DA2EB8" w14:textId="77777777" w:rsidR="00D94659" w:rsidRDefault="00D94659" w:rsidP="009C3726">
      <w:pPr>
        <w:keepNext/>
        <w:spacing w:before="80" w:after="80" w:line="240" w:lineRule="auto"/>
        <w:jc w:val="both"/>
        <w:outlineLvl w:val="0"/>
        <w:rPr>
          <w:rFonts w:eastAsia="Times New Roman" w:cs="Times New Roman"/>
          <w:bCs/>
          <w:kern w:val="32"/>
        </w:rPr>
      </w:pPr>
    </w:p>
    <w:p w14:paraId="58E69552" w14:textId="66605DCF" w:rsidR="009C3726" w:rsidRDefault="009C3726" w:rsidP="009C3726">
      <w:pPr>
        <w:keepNext/>
        <w:spacing w:before="80" w:after="80" w:line="240" w:lineRule="auto"/>
        <w:jc w:val="both"/>
        <w:outlineLvl w:val="0"/>
        <w:rPr>
          <w:rFonts w:eastAsia="Times New Roman" w:cs="Times New Roman"/>
          <w:bCs/>
          <w:kern w:val="32"/>
        </w:rPr>
      </w:pPr>
      <w:r w:rsidRPr="00D7571E">
        <w:rPr>
          <w:rFonts w:eastAsia="Times New Roman" w:cs="Times New Roman"/>
          <w:bCs/>
          <w:kern w:val="32"/>
        </w:rPr>
        <w:t>Professional Experience</w:t>
      </w:r>
      <w:r w:rsidR="000D0C4A">
        <w:rPr>
          <w:rFonts w:eastAsia="Times New Roman" w:cs="Times New Roman"/>
          <w:bCs/>
          <w:kern w:val="32"/>
        </w:rPr>
        <w:t>:</w:t>
      </w:r>
    </w:p>
    <w:p w14:paraId="6F4A8E02" w14:textId="74474044" w:rsidR="00F46EDA" w:rsidRPr="005C7E72" w:rsidRDefault="00F46EDA" w:rsidP="004321C1">
      <w:pPr>
        <w:pStyle w:val="pvs-listitem--with-top-padding"/>
        <w:shd w:val="clear" w:color="auto" w:fill="FFFFFF"/>
        <w:spacing w:before="0" w:beforeAutospacing="0" w:after="0" w:afterAutospacing="0"/>
        <w:rPr>
          <w:rFonts w:asciiTheme="minorHAnsi" w:hAnsiTheme="minorHAnsi" w:cstheme="minorHAnsi"/>
          <w:sz w:val="22"/>
          <w:szCs w:val="22"/>
        </w:rPr>
      </w:pPr>
      <w:bookmarkStart w:id="1" w:name="OLE_LINK3"/>
      <w:r w:rsidRPr="00F46EDA">
        <w:rPr>
          <w:rFonts w:asciiTheme="minorHAnsi" w:hAnsiTheme="minorHAnsi" w:cstheme="minorHAnsi"/>
          <w:sz w:val="22"/>
          <w:szCs w:val="22"/>
        </w:rPr>
        <w:t>Accenture, Associate Director</w:t>
      </w:r>
      <w:r w:rsidR="004F4987">
        <w:rPr>
          <w:rFonts w:asciiTheme="minorHAnsi" w:hAnsiTheme="minorHAnsi" w:cstheme="minorHAnsi"/>
          <w:sz w:val="22"/>
          <w:szCs w:val="22"/>
        </w:rPr>
        <w:t xml:space="preserve"> and </w:t>
      </w:r>
      <w:r w:rsidRPr="00F46EDA">
        <w:rPr>
          <w:rFonts w:asciiTheme="minorHAnsi" w:hAnsiTheme="minorHAnsi" w:cstheme="minorHAnsi"/>
          <w:sz w:val="22"/>
          <w:szCs w:val="22"/>
        </w:rPr>
        <w:t>Lead Enterprise Architect</w:t>
      </w:r>
      <w:r w:rsidR="00F7443D" w:rsidRPr="005C7E72">
        <w:rPr>
          <w:rFonts w:asciiTheme="minorHAnsi" w:hAnsiTheme="minorHAnsi" w:cstheme="minorHAnsi"/>
          <w:sz w:val="22"/>
          <w:szCs w:val="22"/>
        </w:rPr>
        <w:t xml:space="preserve"> </w:t>
      </w:r>
      <w:r w:rsidRPr="00F46EDA">
        <w:rPr>
          <w:rFonts w:asciiTheme="minorHAnsi" w:hAnsiTheme="minorHAnsi" w:cstheme="minorHAnsi"/>
          <w:sz w:val="22"/>
          <w:szCs w:val="22"/>
        </w:rPr>
        <w:t>April-2021 to Present</w:t>
      </w:r>
    </w:p>
    <w:p w14:paraId="7D5CF8F2" w14:textId="15FB387B" w:rsidR="00C460CF" w:rsidRPr="00CF5D16" w:rsidRDefault="00182475" w:rsidP="00CF46B1">
      <w:pPr>
        <w:pStyle w:val="pvs-listitem--with-top-padding"/>
        <w:numPr>
          <w:ilvl w:val="0"/>
          <w:numId w:val="6"/>
        </w:numPr>
        <w:shd w:val="clear" w:color="auto" w:fill="FFFFFF"/>
        <w:spacing w:before="0" w:beforeAutospacing="0" w:after="0" w:afterAutospacing="0"/>
        <w:rPr>
          <w:rFonts w:asciiTheme="minorHAnsi" w:hAnsiTheme="minorHAnsi" w:cstheme="minorHAnsi"/>
          <w:sz w:val="22"/>
          <w:szCs w:val="22"/>
        </w:rPr>
      </w:pPr>
      <w:r w:rsidRPr="00CF5D16">
        <w:rPr>
          <w:rFonts w:asciiTheme="minorHAnsi" w:hAnsiTheme="minorHAnsi" w:cstheme="minorHAnsi"/>
          <w:sz w:val="22"/>
          <w:szCs w:val="22"/>
        </w:rPr>
        <w:t xml:space="preserve">Successfully </w:t>
      </w:r>
      <w:r w:rsidR="00E80EE9" w:rsidRPr="00CF5D16">
        <w:rPr>
          <w:rFonts w:asciiTheme="minorHAnsi" w:hAnsiTheme="minorHAnsi" w:cstheme="minorHAnsi"/>
          <w:sz w:val="22"/>
          <w:szCs w:val="22"/>
        </w:rPr>
        <w:t xml:space="preserve">leading, </w:t>
      </w:r>
      <w:r w:rsidR="006160A8" w:rsidRPr="00CF5D16">
        <w:rPr>
          <w:rFonts w:asciiTheme="minorHAnsi" w:hAnsiTheme="minorHAnsi" w:cstheme="minorHAnsi"/>
          <w:sz w:val="22"/>
          <w:szCs w:val="22"/>
        </w:rPr>
        <w:t>analyz</w:t>
      </w:r>
      <w:r w:rsidR="00E80EE9" w:rsidRPr="00CF5D16">
        <w:rPr>
          <w:rFonts w:asciiTheme="minorHAnsi" w:hAnsiTheme="minorHAnsi" w:cstheme="minorHAnsi"/>
          <w:sz w:val="22"/>
          <w:szCs w:val="22"/>
        </w:rPr>
        <w:t>ing</w:t>
      </w:r>
      <w:r w:rsidR="006160A8" w:rsidRPr="00CF5D16">
        <w:rPr>
          <w:rFonts w:asciiTheme="minorHAnsi" w:hAnsiTheme="minorHAnsi" w:cstheme="minorHAnsi"/>
          <w:sz w:val="22"/>
          <w:szCs w:val="22"/>
        </w:rPr>
        <w:t xml:space="preserve">, </w:t>
      </w:r>
      <w:r w:rsidRPr="00CF5D16">
        <w:rPr>
          <w:rFonts w:asciiTheme="minorHAnsi" w:hAnsiTheme="minorHAnsi" w:cstheme="minorHAnsi"/>
          <w:sz w:val="22"/>
          <w:szCs w:val="22"/>
        </w:rPr>
        <w:t>a</w:t>
      </w:r>
      <w:r w:rsidR="00C460CF" w:rsidRPr="00CF5D16">
        <w:rPr>
          <w:rFonts w:asciiTheme="minorHAnsi" w:hAnsiTheme="minorHAnsi" w:cstheme="minorHAnsi"/>
          <w:sz w:val="22"/>
          <w:szCs w:val="22"/>
        </w:rPr>
        <w:t>rchitect</w:t>
      </w:r>
      <w:r w:rsidR="00E80EE9" w:rsidRPr="00CF5D16">
        <w:rPr>
          <w:rFonts w:asciiTheme="minorHAnsi" w:hAnsiTheme="minorHAnsi" w:cstheme="minorHAnsi"/>
          <w:sz w:val="22"/>
          <w:szCs w:val="22"/>
        </w:rPr>
        <w:t>ing</w:t>
      </w:r>
      <w:r w:rsidR="00D32336" w:rsidRPr="00CF5D16">
        <w:rPr>
          <w:rFonts w:asciiTheme="minorHAnsi" w:hAnsiTheme="minorHAnsi" w:cstheme="minorHAnsi"/>
          <w:sz w:val="22"/>
          <w:szCs w:val="22"/>
        </w:rPr>
        <w:t>, implement</w:t>
      </w:r>
      <w:r w:rsidR="00E80EE9" w:rsidRPr="00CF5D16">
        <w:rPr>
          <w:rFonts w:asciiTheme="minorHAnsi" w:hAnsiTheme="minorHAnsi" w:cstheme="minorHAnsi"/>
          <w:sz w:val="22"/>
          <w:szCs w:val="22"/>
        </w:rPr>
        <w:t>ing</w:t>
      </w:r>
      <w:r w:rsidR="00D32336" w:rsidRPr="00CF5D16">
        <w:rPr>
          <w:rFonts w:asciiTheme="minorHAnsi" w:hAnsiTheme="minorHAnsi" w:cstheme="minorHAnsi"/>
          <w:sz w:val="22"/>
          <w:szCs w:val="22"/>
        </w:rPr>
        <w:t>, and deliver</w:t>
      </w:r>
      <w:r w:rsidR="00E80EE9" w:rsidRPr="00CF5D16">
        <w:rPr>
          <w:rFonts w:asciiTheme="minorHAnsi" w:hAnsiTheme="minorHAnsi" w:cstheme="minorHAnsi"/>
          <w:sz w:val="22"/>
          <w:szCs w:val="22"/>
        </w:rPr>
        <w:t>ing</w:t>
      </w:r>
      <w:r w:rsidR="00C460CF" w:rsidRPr="00CF5D16">
        <w:rPr>
          <w:rFonts w:asciiTheme="minorHAnsi" w:hAnsiTheme="minorHAnsi" w:cstheme="minorHAnsi"/>
          <w:sz w:val="22"/>
          <w:szCs w:val="22"/>
        </w:rPr>
        <w:t xml:space="preserve"> </w:t>
      </w:r>
      <w:r w:rsidR="0006031A" w:rsidRPr="00CF5D16">
        <w:rPr>
          <w:rFonts w:asciiTheme="minorHAnsi" w:hAnsiTheme="minorHAnsi" w:cstheme="minorHAnsi"/>
          <w:sz w:val="22"/>
          <w:szCs w:val="22"/>
        </w:rPr>
        <w:t xml:space="preserve">several financial and healthcare </w:t>
      </w:r>
      <w:r w:rsidR="00C460CF" w:rsidRPr="00CF5D16">
        <w:rPr>
          <w:rFonts w:asciiTheme="minorHAnsi" w:hAnsiTheme="minorHAnsi" w:cstheme="minorHAnsi"/>
          <w:sz w:val="22"/>
          <w:szCs w:val="22"/>
        </w:rPr>
        <w:t>Data</w:t>
      </w:r>
      <w:r w:rsidR="00D32336" w:rsidRPr="00CF5D16">
        <w:rPr>
          <w:rFonts w:asciiTheme="minorHAnsi" w:hAnsiTheme="minorHAnsi" w:cstheme="minorHAnsi"/>
          <w:sz w:val="22"/>
          <w:szCs w:val="22"/>
        </w:rPr>
        <w:t xml:space="preserve"> and AI initiatives </w:t>
      </w:r>
      <w:r w:rsidR="0006031A" w:rsidRPr="00CF5D16">
        <w:rPr>
          <w:rFonts w:asciiTheme="minorHAnsi" w:hAnsiTheme="minorHAnsi" w:cstheme="minorHAnsi"/>
          <w:sz w:val="22"/>
          <w:szCs w:val="22"/>
        </w:rPr>
        <w:t>from on-prem to Azure and AWS clouds</w:t>
      </w:r>
      <w:r w:rsidR="00F61142" w:rsidRPr="00CF5D16">
        <w:rPr>
          <w:rFonts w:asciiTheme="minorHAnsi" w:hAnsiTheme="minorHAnsi" w:cstheme="minorHAnsi"/>
          <w:sz w:val="22"/>
          <w:szCs w:val="22"/>
        </w:rPr>
        <w:t>.</w:t>
      </w:r>
    </w:p>
    <w:p w14:paraId="6ABA5E53" w14:textId="7B8CE994" w:rsidR="00071648" w:rsidRDefault="00071648" w:rsidP="00944BAB">
      <w:pPr>
        <w:pStyle w:val="pvs-listitem--with-top-padding"/>
        <w:numPr>
          <w:ilvl w:val="0"/>
          <w:numId w:val="6"/>
        </w:numPr>
        <w:shd w:val="clear" w:color="auto" w:fill="FFFFFF"/>
        <w:spacing w:before="0" w:beforeAutospacing="0" w:after="0" w:afterAutospacing="0"/>
        <w:rPr>
          <w:rFonts w:asciiTheme="minorHAnsi" w:hAnsiTheme="minorHAnsi" w:cstheme="minorHAnsi"/>
          <w:sz w:val="22"/>
          <w:szCs w:val="22"/>
        </w:rPr>
      </w:pPr>
      <w:r w:rsidRPr="00CF5D16">
        <w:rPr>
          <w:rFonts w:asciiTheme="minorHAnsi" w:hAnsiTheme="minorHAnsi" w:cstheme="minorHAnsi"/>
          <w:sz w:val="22"/>
          <w:szCs w:val="22"/>
        </w:rPr>
        <w:t xml:space="preserve">Successfully leading, analyzing, architecting, implementing, and delivering </w:t>
      </w:r>
      <w:r w:rsidR="00193DA3" w:rsidRPr="00CF5D16">
        <w:rPr>
          <w:rFonts w:asciiTheme="minorHAnsi" w:hAnsiTheme="minorHAnsi" w:cstheme="minorHAnsi"/>
          <w:sz w:val="22"/>
          <w:szCs w:val="22"/>
        </w:rPr>
        <w:t xml:space="preserve">the disaster recovery data platform solutions to </w:t>
      </w:r>
      <w:r w:rsidRPr="00CF5D16">
        <w:rPr>
          <w:rFonts w:asciiTheme="minorHAnsi" w:hAnsiTheme="minorHAnsi" w:cstheme="minorHAnsi"/>
          <w:sz w:val="22"/>
          <w:szCs w:val="22"/>
        </w:rPr>
        <w:t xml:space="preserve">financial and healthcare initiatives </w:t>
      </w:r>
      <w:r w:rsidR="00072C1C" w:rsidRPr="00CF5D16">
        <w:rPr>
          <w:rFonts w:asciiTheme="minorHAnsi" w:hAnsiTheme="minorHAnsi" w:cstheme="minorHAnsi"/>
          <w:sz w:val="22"/>
          <w:szCs w:val="22"/>
        </w:rPr>
        <w:t xml:space="preserve">on </w:t>
      </w:r>
      <w:r w:rsidRPr="00CF5D16">
        <w:rPr>
          <w:rFonts w:asciiTheme="minorHAnsi" w:hAnsiTheme="minorHAnsi" w:cstheme="minorHAnsi"/>
          <w:sz w:val="22"/>
          <w:szCs w:val="22"/>
        </w:rPr>
        <w:t xml:space="preserve">on-prem </w:t>
      </w:r>
      <w:r w:rsidR="00072C1C" w:rsidRPr="00CF5D16">
        <w:rPr>
          <w:rFonts w:asciiTheme="minorHAnsi" w:hAnsiTheme="minorHAnsi" w:cstheme="minorHAnsi"/>
          <w:sz w:val="22"/>
          <w:szCs w:val="22"/>
        </w:rPr>
        <w:t xml:space="preserve">and </w:t>
      </w:r>
      <w:r w:rsidR="00C23BE4" w:rsidRPr="00CF5D16">
        <w:rPr>
          <w:rFonts w:asciiTheme="minorHAnsi" w:hAnsiTheme="minorHAnsi" w:cstheme="minorHAnsi"/>
          <w:sz w:val="22"/>
          <w:szCs w:val="22"/>
        </w:rPr>
        <w:t>clouds</w:t>
      </w:r>
      <w:r w:rsidRPr="00CF5D16">
        <w:rPr>
          <w:rFonts w:asciiTheme="minorHAnsi" w:hAnsiTheme="minorHAnsi" w:cstheme="minorHAnsi"/>
          <w:sz w:val="22"/>
          <w:szCs w:val="22"/>
        </w:rPr>
        <w:t>.</w:t>
      </w:r>
    </w:p>
    <w:p w14:paraId="53F8FC8B" w14:textId="519F821B" w:rsidR="009D5219" w:rsidRDefault="009D5219" w:rsidP="009D5219">
      <w:pPr>
        <w:pStyle w:val="ListParagraph"/>
        <w:keepNext/>
        <w:numPr>
          <w:ilvl w:val="0"/>
          <w:numId w:val="6"/>
        </w:numPr>
        <w:spacing w:after="0" w:line="240" w:lineRule="auto"/>
        <w:jc w:val="both"/>
        <w:outlineLvl w:val="0"/>
      </w:pPr>
      <w:r>
        <w:t>Successfully Led, architected, and delivered the Data and AI solutions, Data Warehouse, Business Intelligence, Data Sharing, automation, and monitoring capabilities on Azure</w:t>
      </w:r>
      <w:r w:rsidR="00190F71">
        <w:t>, AWS,</w:t>
      </w:r>
      <w:r>
        <w:t xml:space="preserve"> and on-premises.</w:t>
      </w:r>
    </w:p>
    <w:p w14:paraId="4E4F0EB8" w14:textId="0D6FBB1B" w:rsidR="00F46EDA" w:rsidRPr="00CF5D16" w:rsidRDefault="00642AAE" w:rsidP="00CF46B1">
      <w:pPr>
        <w:pStyle w:val="pvs-listitem--with-top-padding"/>
        <w:numPr>
          <w:ilvl w:val="0"/>
          <w:numId w:val="6"/>
        </w:numPr>
        <w:shd w:val="clear" w:color="auto" w:fill="FFFFFF"/>
        <w:spacing w:before="0" w:beforeAutospacing="0" w:after="0" w:afterAutospacing="0"/>
        <w:rPr>
          <w:rFonts w:asciiTheme="minorHAnsi" w:hAnsiTheme="minorHAnsi" w:cstheme="minorHAnsi"/>
          <w:sz w:val="22"/>
          <w:szCs w:val="22"/>
        </w:rPr>
      </w:pPr>
      <w:r w:rsidRPr="00CF5D16">
        <w:rPr>
          <w:rFonts w:asciiTheme="minorHAnsi" w:hAnsiTheme="minorHAnsi" w:cstheme="minorHAnsi"/>
          <w:sz w:val="22"/>
          <w:szCs w:val="22"/>
        </w:rPr>
        <w:t xml:space="preserve">Successfully working with </w:t>
      </w:r>
      <w:r w:rsidR="00A105DC" w:rsidRPr="00CF5D16">
        <w:rPr>
          <w:rFonts w:asciiTheme="minorHAnsi" w:hAnsiTheme="minorHAnsi" w:cstheme="minorHAnsi"/>
          <w:sz w:val="22"/>
          <w:szCs w:val="22"/>
        </w:rPr>
        <w:t>clients’</w:t>
      </w:r>
      <w:r w:rsidRPr="00CF5D16">
        <w:rPr>
          <w:rFonts w:asciiTheme="minorHAnsi" w:hAnsiTheme="minorHAnsi" w:cstheme="minorHAnsi"/>
          <w:sz w:val="22"/>
          <w:szCs w:val="22"/>
        </w:rPr>
        <w:t xml:space="preserve"> leaders in </w:t>
      </w:r>
      <w:r w:rsidR="00A105DC" w:rsidRPr="00CF5D16">
        <w:rPr>
          <w:rFonts w:asciiTheme="minorHAnsi" w:hAnsiTheme="minorHAnsi" w:cstheme="minorHAnsi"/>
          <w:sz w:val="22"/>
          <w:szCs w:val="22"/>
        </w:rPr>
        <w:t>leading and delivering the right enterprise solutions</w:t>
      </w:r>
      <w:r w:rsidR="00F46EDA" w:rsidRPr="00CF5D16">
        <w:rPr>
          <w:rFonts w:asciiTheme="minorHAnsi" w:hAnsiTheme="minorHAnsi" w:cstheme="minorHAnsi"/>
          <w:sz w:val="22"/>
          <w:szCs w:val="22"/>
        </w:rPr>
        <w:t>.</w:t>
      </w:r>
    </w:p>
    <w:p w14:paraId="5A3EFBBB" w14:textId="339BD953" w:rsidR="00A105DC" w:rsidRPr="00CF5D16" w:rsidRDefault="0035118D" w:rsidP="00CF46B1">
      <w:pPr>
        <w:pStyle w:val="pvs-listitem--with-top-padding"/>
        <w:numPr>
          <w:ilvl w:val="0"/>
          <w:numId w:val="6"/>
        </w:numPr>
        <w:shd w:val="clear" w:color="auto" w:fill="FFFFFF"/>
        <w:spacing w:before="0" w:beforeAutospacing="0" w:after="0" w:afterAutospacing="0"/>
        <w:rPr>
          <w:rFonts w:asciiTheme="minorHAnsi" w:hAnsiTheme="minorHAnsi" w:cstheme="minorHAnsi"/>
          <w:sz w:val="22"/>
          <w:szCs w:val="22"/>
        </w:rPr>
      </w:pPr>
      <w:r w:rsidRPr="00CF5D16">
        <w:rPr>
          <w:rFonts w:asciiTheme="minorHAnsi" w:hAnsiTheme="minorHAnsi" w:cstheme="minorHAnsi"/>
          <w:sz w:val="22"/>
          <w:szCs w:val="22"/>
        </w:rPr>
        <w:t xml:space="preserve">Collaborating with all stakeholders </w:t>
      </w:r>
      <w:r w:rsidR="005F5605" w:rsidRPr="00CF5D16">
        <w:rPr>
          <w:rFonts w:asciiTheme="minorHAnsi" w:hAnsiTheme="minorHAnsi" w:cstheme="minorHAnsi"/>
          <w:sz w:val="22"/>
          <w:szCs w:val="22"/>
        </w:rPr>
        <w:t xml:space="preserve">with clear </w:t>
      </w:r>
      <w:r w:rsidR="00D24F1D" w:rsidRPr="00CF5D16">
        <w:rPr>
          <w:rFonts w:asciiTheme="minorHAnsi" w:hAnsiTheme="minorHAnsi" w:cstheme="minorHAnsi"/>
          <w:sz w:val="22"/>
          <w:szCs w:val="22"/>
        </w:rPr>
        <w:t xml:space="preserve">communications and </w:t>
      </w:r>
      <w:r w:rsidR="005F5605" w:rsidRPr="00CF5D16">
        <w:rPr>
          <w:rFonts w:asciiTheme="minorHAnsi" w:hAnsiTheme="minorHAnsi" w:cstheme="minorHAnsi"/>
          <w:sz w:val="22"/>
          <w:szCs w:val="22"/>
        </w:rPr>
        <w:t xml:space="preserve">strategies </w:t>
      </w:r>
      <w:r w:rsidR="006315AC" w:rsidRPr="00CF5D16">
        <w:rPr>
          <w:rFonts w:asciiTheme="minorHAnsi" w:hAnsiTheme="minorHAnsi" w:cstheme="minorHAnsi"/>
          <w:sz w:val="22"/>
          <w:szCs w:val="22"/>
        </w:rPr>
        <w:t xml:space="preserve">to deliver the reusable no-code and low-code solutions to maintain and enhance with </w:t>
      </w:r>
      <w:r w:rsidR="002D18CF" w:rsidRPr="00CF5D16">
        <w:rPr>
          <w:rFonts w:asciiTheme="minorHAnsi" w:hAnsiTheme="minorHAnsi" w:cstheme="minorHAnsi"/>
          <w:sz w:val="22"/>
          <w:szCs w:val="22"/>
        </w:rPr>
        <w:t xml:space="preserve">the </w:t>
      </w:r>
      <w:r w:rsidR="006315AC" w:rsidRPr="00CF5D16">
        <w:rPr>
          <w:rFonts w:asciiTheme="minorHAnsi" w:hAnsiTheme="minorHAnsi" w:cstheme="minorHAnsi"/>
          <w:sz w:val="22"/>
          <w:szCs w:val="22"/>
        </w:rPr>
        <w:t xml:space="preserve">ease-of-use </w:t>
      </w:r>
      <w:r w:rsidR="002D18CF" w:rsidRPr="00CF5D16">
        <w:rPr>
          <w:rFonts w:asciiTheme="minorHAnsi" w:hAnsiTheme="minorHAnsi" w:cstheme="minorHAnsi"/>
          <w:sz w:val="22"/>
          <w:szCs w:val="22"/>
        </w:rPr>
        <w:t>rendering capabilities.</w:t>
      </w:r>
    </w:p>
    <w:p w14:paraId="0F7D3AF0" w14:textId="77777777" w:rsidR="0015346B" w:rsidRDefault="0015346B" w:rsidP="0015346B">
      <w:pPr>
        <w:pStyle w:val="pvs-listitem--with-top-padding"/>
        <w:shd w:val="clear" w:color="auto" w:fill="FFFFFF"/>
        <w:spacing w:before="0" w:beforeAutospacing="0" w:after="0" w:afterAutospacing="0"/>
        <w:rPr>
          <w:rFonts w:asciiTheme="minorHAnsi" w:hAnsiTheme="minorHAnsi" w:cstheme="minorHAnsi"/>
          <w:sz w:val="22"/>
          <w:szCs w:val="22"/>
        </w:rPr>
      </w:pPr>
    </w:p>
    <w:p w14:paraId="578BB081" w14:textId="4B8F072C" w:rsidR="0015346B" w:rsidRPr="005C7E72" w:rsidRDefault="0015346B" w:rsidP="0015346B">
      <w:pPr>
        <w:pStyle w:val="pvs-listitem--with-top-padding"/>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Technology and Domain: Azure, AWS, </w:t>
      </w:r>
      <w:r w:rsidR="002D18CF">
        <w:rPr>
          <w:rFonts w:asciiTheme="minorHAnsi" w:hAnsiTheme="minorHAnsi" w:cstheme="minorHAnsi"/>
          <w:sz w:val="22"/>
          <w:szCs w:val="22"/>
        </w:rPr>
        <w:t xml:space="preserve">GCP, </w:t>
      </w:r>
      <w:r w:rsidR="00D26604">
        <w:rPr>
          <w:rFonts w:asciiTheme="minorHAnsi" w:hAnsiTheme="minorHAnsi" w:cstheme="minorHAnsi"/>
          <w:sz w:val="22"/>
          <w:szCs w:val="22"/>
        </w:rPr>
        <w:t xml:space="preserve">Agentic-AI, Gen-AI, AIML, </w:t>
      </w:r>
      <w:r w:rsidR="00247104">
        <w:rPr>
          <w:rFonts w:asciiTheme="minorHAnsi" w:hAnsiTheme="minorHAnsi" w:cstheme="minorHAnsi"/>
          <w:sz w:val="22"/>
          <w:szCs w:val="22"/>
        </w:rPr>
        <w:t xml:space="preserve">Lakehouse, </w:t>
      </w:r>
      <w:r w:rsidR="002C319B">
        <w:rPr>
          <w:rFonts w:asciiTheme="minorHAnsi" w:hAnsiTheme="minorHAnsi" w:cstheme="minorHAnsi"/>
          <w:sz w:val="22"/>
          <w:szCs w:val="22"/>
        </w:rPr>
        <w:t xml:space="preserve">Data Warehouse, Data Mesh, </w:t>
      </w:r>
      <w:r w:rsidR="00464B0B">
        <w:rPr>
          <w:rFonts w:asciiTheme="minorHAnsi" w:hAnsiTheme="minorHAnsi" w:cstheme="minorHAnsi"/>
          <w:sz w:val="22"/>
          <w:szCs w:val="22"/>
        </w:rPr>
        <w:t xml:space="preserve">Disaster Recovery, </w:t>
      </w:r>
      <w:r w:rsidR="00247104">
        <w:rPr>
          <w:rFonts w:asciiTheme="minorHAnsi" w:hAnsiTheme="minorHAnsi" w:cstheme="minorHAnsi"/>
          <w:sz w:val="22"/>
          <w:szCs w:val="22"/>
        </w:rPr>
        <w:t xml:space="preserve">Delta Lake, Databricks, </w:t>
      </w:r>
      <w:r w:rsidR="00BB2719">
        <w:rPr>
          <w:rFonts w:asciiTheme="minorHAnsi" w:hAnsiTheme="minorHAnsi" w:cstheme="minorHAnsi"/>
          <w:sz w:val="22"/>
          <w:szCs w:val="22"/>
        </w:rPr>
        <w:t xml:space="preserve">Snowflake, Synapse, </w:t>
      </w:r>
      <w:r w:rsidR="002C319B" w:rsidRPr="002C319B">
        <w:rPr>
          <w:rFonts w:asciiTheme="minorHAnsi" w:hAnsiTheme="minorHAnsi" w:cstheme="minorHAnsi"/>
          <w:sz w:val="22"/>
          <w:szCs w:val="22"/>
        </w:rPr>
        <w:t>Data Factory, P</w:t>
      </w:r>
      <w:r w:rsidR="002C319B">
        <w:rPr>
          <w:rFonts w:asciiTheme="minorHAnsi" w:hAnsiTheme="minorHAnsi" w:cstheme="minorHAnsi"/>
          <w:sz w:val="22"/>
          <w:szCs w:val="22"/>
        </w:rPr>
        <w:t xml:space="preserve">ower BI, Tableau, </w:t>
      </w:r>
      <w:r w:rsidR="002C319B" w:rsidRPr="002C319B">
        <w:rPr>
          <w:rFonts w:asciiTheme="minorHAnsi" w:hAnsiTheme="minorHAnsi" w:cstheme="minorHAnsi"/>
          <w:sz w:val="22"/>
          <w:szCs w:val="22"/>
        </w:rPr>
        <w:t>SQL Server</w:t>
      </w:r>
      <w:r w:rsidR="002C319B">
        <w:rPr>
          <w:rFonts w:asciiTheme="minorHAnsi" w:hAnsiTheme="minorHAnsi" w:cstheme="minorHAnsi"/>
          <w:sz w:val="22"/>
          <w:szCs w:val="22"/>
        </w:rPr>
        <w:t xml:space="preserve">, Oracle, </w:t>
      </w:r>
      <w:r w:rsidR="002C319B" w:rsidRPr="002C319B">
        <w:rPr>
          <w:rFonts w:asciiTheme="minorHAnsi" w:hAnsiTheme="minorHAnsi" w:cstheme="minorHAnsi"/>
          <w:sz w:val="22"/>
          <w:szCs w:val="22"/>
        </w:rPr>
        <w:t xml:space="preserve">Python, </w:t>
      </w:r>
      <w:proofErr w:type="spellStart"/>
      <w:r w:rsidR="002C319B" w:rsidRPr="002C319B">
        <w:rPr>
          <w:rFonts w:asciiTheme="minorHAnsi" w:hAnsiTheme="minorHAnsi" w:cstheme="minorHAnsi"/>
          <w:sz w:val="22"/>
          <w:szCs w:val="22"/>
        </w:rPr>
        <w:t>PySpark</w:t>
      </w:r>
      <w:proofErr w:type="spellEnd"/>
      <w:r w:rsidR="002C319B" w:rsidRPr="002C319B">
        <w:rPr>
          <w:rFonts w:asciiTheme="minorHAnsi" w:hAnsiTheme="minorHAnsi" w:cstheme="minorHAnsi"/>
          <w:sz w:val="22"/>
          <w:szCs w:val="22"/>
        </w:rPr>
        <w:t>, Scala,</w:t>
      </w:r>
      <w:r w:rsidR="00FD402E">
        <w:rPr>
          <w:rFonts w:asciiTheme="minorHAnsi" w:hAnsiTheme="minorHAnsi" w:cstheme="minorHAnsi"/>
          <w:sz w:val="22"/>
          <w:szCs w:val="22"/>
        </w:rPr>
        <w:t xml:space="preserve"> </w:t>
      </w:r>
      <w:r w:rsidR="00FD402E" w:rsidRPr="00FD402E">
        <w:rPr>
          <w:rFonts w:asciiTheme="minorHAnsi" w:hAnsiTheme="minorHAnsi" w:cstheme="minorHAnsi"/>
          <w:sz w:val="22"/>
          <w:szCs w:val="22"/>
        </w:rPr>
        <w:t xml:space="preserve">Glue, Glue Catalog, Glue Crawler, </w:t>
      </w:r>
      <w:r w:rsidR="00683B65">
        <w:rPr>
          <w:rFonts w:asciiTheme="minorHAnsi" w:hAnsiTheme="minorHAnsi" w:cstheme="minorHAnsi"/>
          <w:sz w:val="22"/>
          <w:szCs w:val="22"/>
        </w:rPr>
        <w:t xml:space="preserve">Erwin, </w:t>
      </w:r>
      <w:r w:rsidR="002C319B" w:rsidRPr="002C319B">
        <w:rPr>
          <w:rFonts w:asciiTheme="minorHAnsi" w:hAnsiTheme="minorHAnsi" w:cstheme="minorHAnsi"/>
          <w:sz w:val="22"/>
          <w:szCs w:val="22"/>
        </w:rPr>
        <w:t xml:space="preserve">Cosmos DB, </w:t>
      </w:r>
      <w:r w:rsidR="005913A8">
        <w:rPr>
          <w:rFonts w:asciiTheme="minorHAnsi" w:hAnsiTheme="minorHAnsi" w:cstheme="minorHAnsi"/>
          <w:sz w:val="22"/>
          <w:szCs w:val="22"/>
        </w:rPr>
        <w:t xml:space="preserve">ITSM, DevOps, </w:t>
      </w:r>
      <w:r w:rsidR="00FD402E">
        <w:rPr>
          <w:rFonts w:asciiTheme="minorHAnsi" w:hAnsiTheme="minorHAnsi" w:cstheme="minorHAnsi"/>
          <w:sz w:val="22"/>
          <w:szCs w:val="22"/>
        </w:rPr>
        <w:t>TensorFlow</w:t>
      </w:r>
      <w:r w:rsidR="005913A8">
        <w:rPr>
          <w:rFonts w:asciiTheme="minorHAnsi" w:hAnsiTheme="minorHAnsi" w:cstheme="minorHAnsi"/>
          <w:sz w:val="22"/>
          <w:szCs w:val="22"/>
        </w:rPr>
        <w:t xml:space="preserve">, </w:t>
      </w:r>
      <w:r w:rsidR="00FD402E">
        <w:rPr>
          <w:rFonts w:asciiTheme="minorHAnsi" w:hAnsiTheme="minorHAnsi" w:cstheme="minorHAnsi"/>
          <w:sz w:val="22"/>
          <w:szCs w:val="22"/>
        </w:rPr>
        <w:t xml:space="preserve">Teradata, </w:t>
      </w:r>
      <w:proofErr w:type="spellStart"/>
      <w:r w:rsidR="005913A8">
        <w:rPr>
          <w:rFonts w:asciiTheme="minorHAnsi" w:hAnsiTheme="minorHAnsi" w:cstheme="minorHAnsi"/>
          <w:sz w:val="22"/>
          <w:szCs w:val="22"/>
        </w:rPr>
        <w:t>P</w:t>
      </w:r>
      <w:r w:rsidR="00DF4FDA">
        <w:rPr>
          <w:rFonts w:asciiTheme="minorHAnsi" w:hAnsiTheme="minorHAnsi" w:cstheme="minorHAnsi"/>
          <w:sz w:val="22"/>
          <w:szCs w:val="22"/>
        </w:rPr>
        <w:t>yTorch</w:t>
      </w:r>
      <w:proofErr w:type="spellEnd"/>
      <w:r w:rsidR="00DF4FDA">
        <w:rPr>
          <w:rFonts w:asciiTheme="minorHAnsi" w:hAnsiTheme="minorHAnsi" w:cstheme="minorHAnsi"/>
          <w:sz w:val="22"/>
          <w:szCs w:val="22"/>
        </w:rPr>
        <w:t xml:space="preserve">, </w:t>
      </w:r>
      <w:proofErr w:type="spellStart"/>
      <w:r w:rsidR="00DF4FDA">
        <w:rPr>
          <w:rFonts w:asciiTheme="minorHAnsi" w:hAnsiTheme="minorHAnsi" w:cstheme="minorHAnsi"/>
          <w:sz w:val="22"/>
          <w:szCs w:val="22"/>
        </w:rPr>
        <w:t>PyTest</w:t>
      </w:r>
      <w:proofErr w:type="spellEnd"/>
      <w:r w:rsidR="00DF4FDA">
        <w:rPr>
          <w:rFonts w:asciiTheme="minorHAnsi" w:hAnsiTheme="minorHAnsi" w:cstheme="minorHAnsi"/>
          <w:sz w:val="22"/>
          <w:szCs w:val="22"/>
        </w:rPr>
        <w:t xml:space="preserve">, ITSM, monitoring, </w:t>
      </w:r>
      <w:r w:rsidR="002C319B" w:rsidRPr="002C319B">
        <w:rPr>
          <w:rFonts w:asciiTheme="minorHAnsi" w:hAnsiTheme="minorHAnsi" w:cstheme="minorHAnsi"/>
          <w:sz w:val="22"/>
          <w:szCs w:val="22"/>
        </w:rPr>
        <w:t>alerting, etc.</w:t>
      </w:r>
    </w:p>
    <w:p w14:paraId="0099DB54" w14:textId="77777777" w:rsidR="00F46EDA" w:rsidRPr="00F46EDA" w:rsidRDefault="00F46EDA" w:rsidP="004321C1">
      <w:pPr>
        <w:pStyle w:val="pvs-listitem--with-top-padding"/>
        <w:shd w:val="clear" w:color="auto" w:fill="FFFFFF"/>
        <w:spacing w:before="0" w:beforeAutospacing="0" w:after="0" w:afterAutospacing="0"/>
        <w:ind w:left="720"/>
        <w:rPr>
          <w:rFonts w:asciiTheme="minorHAnsi" w:hAnsiTheme="minorHAnsi" w:cstheme="minorHAnsi"/>
          <w:sz w:val="22"/>
          <w:szCs w:val="22"/>
        </w:rPr>
      </w:pPr>
    </w:p>
    <w:bookmarkEnd w:id="1"/>
    <w:p w14:paraId="6D08527E" w14:textId="77777777" w:rsidR="009437CC" w:rsidRDefault="009437CC">
      <w:pPr>
        <w:rPr>
          <w:rFonts w:eastAsia="Times New Roman" w:cs="Calibri"/>
          <w:noProof/>
          <w:color w:val="000000" w:themeColor="text1"/>
        </w:rPr>
      </w:pPr>
      <w:r>
        <w:rPr>
          <w:rFonts w:eastAsia="Times New Roman" w:cs="Calibri"/>
          <w:noProof/>
          <w:color w:val="000000" w:themeColor="text1"/>
        </w:rPr>
        <w:br w:type="page"/>
      </w:r>
    </w:p>
    <w:p w14:paraId="349390B2" w14:textId="5419636E" w:rsidR="005C63AA" w:rsidRPr="001F539F" w:rsidRDefault="005C63AA" w:rsidP="005C63AA">
      <w:pPr>
        <w:spacing w:after="0" w:line="240" w:lineRule="auto"/>
        <w:rPr>
          <w:rFonts w:eastAsia="Times New Roman" w:cs="Times New Roman"/>
        </w:rPr>
      </w:pPr>
      <w:r w:rsidRPr="001F539F">
        <w:rPr>
          <w:rFonts w:eastAsia="Times New Roman" w:cs="Calibri"/>
          <w:noProof/>
          <w:color w:val="000000" w:themeColor="text1"/>
        </w:rPr>
        <w:lastRenderedPageBreak/>
        <w:t>EY</w:t>
      </w:r>
      <w:r w:rsidRPr="001F539F">
        <w:rPr>
          <w:rFonts w:eastAsia="Times New Roman" w:cs="Times New Roman"/>
        </w:rPr>
        <w:t xml:space="preserve">, Alpharetta, GA, </w:t>
      </w:r>
      <w:r w:rsidR="00876B28" w:rsidRPr="001F539F">
        <w:rPr>
          <w:rFonts w:eastAsia="Times New Roman" w:cs="Times New Roman"/>
        </w:rPr>
        <w:t>Lead</w:t>
      </w:r>
      <w:r w:rsidR="006E4DE5" w:rsidRPr="001F539F">
        <w:rPr>
          <w:rFonts w:eastAsia="Times New Roman" w:cs="Times New Roman"/>
        </w:rPr>
        <w:t xml:space="preserve"> Architect</w:t>
      </w:r>
      <w:r w:rsidR="00753438" w:rsidRPr="001F539F">
        <w:rPr>
          <w:rFonts w:eastAsia="Times New Roman" w:cs="Times New Roman"/>
        </w:rPr>
        <w:t xml:space="preserve">, Global Analytical Lead, </w:t>
      </w:r>
      <w:r w:rsidR="002E0456" w:rsidRPr="001F539F">
        <w:rPr>
          <w:rFonts w:eastAsia="Times New Roman" w:cs="Times New Roman"/>
        </w:rPr>
        <w:t xml:space="preserve">and </w:t>
      </w:r>
      <w:r w:rsidRPr="001F539F">
        <w:rPr>
          <w:rFonts w:eastAsia="Times New Roman" w:cs="Times New Roman"/>
        </w:rPr>
        <w:t xml:space="preserve">Assistant Director Nov-2016 to </w:t>
      </w:r>
      <w:r w:rsidR="001F539F">
        <w:rPr>
          <w:rFonts w:eastAsia="Times New Roman" w:cs="Times New Roman"/>
        </w:rPr>
        <w:t>May-2021</w:t>
      </w:r>
    </w:p>
    <w:p w14:paraId="6693DE5F" w14:textId="2F682F5F" w:rsidR="0086782F" w:rsidRPr="0086782F" w:rsidRDefault="00E80F95" w:rsidP="00CF46B1">
      <w:pPr>
        <w:pStyle w:val="ListParagraph"/>
        <w:keepNext/>
        <w:numPr>
          <w:ilvl w:val="0"/>
          <w:numId w:val="5"/>
        </w:numPr>
        <w:spacing w:after="0" w:line="240" w:lineRule="auto"/>
        <w:ind w:left="720"/>
        <w:jc w:val="both"/>
        <w:outlineLvl w:val="0"/>
      </w:pPr>
      <w:r>
        <w:t xml:space="preserve">Successfully </w:t>
      </w:r>
      <w:r w:rsidR="0086782F" w:rsidRPr="0086782F">
        <w:t>Led, architected, and delivered</w:t>
      </w:r>
      <w:r w:rsidR="00900170">
        <w:t xml:space="preserve"> the </w:t>
      </w:r>
      <w:r w:rsidR="0086782F" w:rsidRPr="0086782F">
        <w:t xml:space="preserve">Data </w:t>
      </w:r>
      <w:r>
        <w:t>and AI solutions</w:t>
      </w:r>
      <w:r w:rsidR="0086782F" w:rsidRPr="0086782F">
        <w:t xml:space="preserve">, Data Warehouse, </w:t>
      </w:r>
      <w:r w:rsidR="00900170">
        <w:t xml:space="preserve">Business Intelligence, Big Data, </w:t>
      </w:r>
      <w:r w:rsidR="00924AC7">
        <w:t>a</w:t>
      </w:r>
      <w:r w:rsidR="0086782F" w:rsidRPr="0086782F">
        <w:t>utomation</w:t>
      </w:r>
      <w:r w:rsidR="00924AC7">
        <w:t xml:space="preserve">, and monitoring capabilities </w:t>
      </w:r>
      <w:r w:rsidR="0086782F" w:rsidRPr="0086782F">
        <w:t>on Azure and on-premises.</w:t>
      </w:r>
    </w:p>
    <w:p w14:paraId="51C6C1AB" w14:textId="0988AE49" w:rsidR="0086782F" w:rsidRPr="0086782F" w:rsidRDefault="00A67A03" w:rsidP="00CF46B1">
      <w:pPr>
        <w:pStyle w:val="ListParagraph"/>
        <w:keepNext/>
        <w:numPr>
          <w:ilvl w:val="0"/>
          <w:numId w:val="5"/>
        </w:numPr>
        <w:spacing w:after="0" w:line="240" w:lineRule="auto"/>
        <w:ind w:left="720"/>
        <w:jc w:val="both"/>
        <w:outlineLvl w:val="0"/>
      </w:pPr>
      <w:r w:rsidRPr="00A67A03">
        <w:t xml:space="preserve">Successfully </w:t>
      </w:r>
      <w:r w:rsidR="0086782F" w:rsidRPr="0086782F">
        <w:t>Led, architected, and automated Advanced Analytics PaaS on Azure and on-prem i.e., MongoDB, Neo4J, Power BI, Web Apps, Azure SQL Database, Azure Data Factory, Azure Data Lake, SSIS, IR, Information Analysis, Storage Accounts, Blob, Cosmos DB, Serverless, App Services, Micro Services, DevOps, My SQL, Native Apps, SQL Server, Machine Learning, Microsoft Graphs, Power BI SDK, Azure HDInsight, Hive, Spark, Databricks, Azure Synapse Analytics, EventHub, etc.</w:t>
      </w:r>
    </w:p>
    <w:p w14:paraId="5100B12F" w14:textId="558D3E6B" w:rsidR="0086782F" w:rsidRPr="0086782F" w:rsidRDefault="00A67A03" w:rsidP="00CF46B1">
      <w:pPr>
        <w:pStyle w:val="ListParagraph"/>
        <w:keepNext/>
        <w:numPr>
          <w:ilvl w:val="0"/>
          <w:numId w:val="5"/>
        </w:numPr>
        <w:spacing w:after="0" w:line="240" w:lineRule="auto"/>
        <w:ind w:left="720"/>
        <w:jc w:val="both"/>
        <w:outlineLvl w:val="0"/>
      </w:pPr>
      <w:r w:rsidRPr="00A67A03">
        <w:t xml:space="preserve">Successfully </w:t>
      </w:r>
      <w:r w:rsidR="0086782F" w:rsidRPr="0086782F">
        <w:t xml:space="preserve">Led, architected, designed, implemented, Ops and real-time </w:t>
      </w:r>
      <w:r>
        <w:t xml:space="preserve">foundation </w:t>
      </w:r>
      <w:r w:rsidR="00CC33C9" w:rsidRPr="0086782F">
        <w:t>models</w:t>
      </w:r>
      <w:r w:rsidR="0086782F" w:rsidRPr="0086782F">
        <w:t xml:space="preserve"> of AI </w:t>
      </w:r>
      <w:r w:rsidR="00CC33C9">
        <w:t xml:space="preserve">services </w:t>
      </w:r>
      <w:r w:rsidR="0086782F" w:rsidRPr="0086782F">
        <w:t xml:space="preserve">initiatives on Nvidia </w:t>
      </w:r>
      <w:r w:rsidR="00CC33C9">
        <w:t xml:space="preserve">platform, </w:t>
      </w:r>
      <w:r w:rsidR="0086782F" w:rsidRPr="0086782F">
        <w:t>on-prem</w:t>
      </w:r>
      <w:r w:rsidR="00CC33C9">
        <w:t>,</w:t>
      </w:r>
      <w:r w:rsidR="0086782F" w:rsidRPr="0086782F">
        <w:t xml:space="preserve"> and Azure</w:t>
      </w:r>
    </w:p>
    <w:p w14:paraId="229A3FC7" w14:textId="231725D2" w:rsidR="0086782F" w:rsidRPr="0086782F" w:rsidRDefault="00CC33C9" w:rsidP="00CF46B1">
      <w:pPr>
        <w:pStyle w:val="ListParagraph"/>
        <w:keepNext/>
        <w:numPr>
          <w:ilvl w:val="0"/>
          <w:numId w:val="5"/>
        </w:numPr>
        <w:spacing w:after="0" w:line="240" w:lineRule="auto"/>
        <w:ind w:left="720"/>
        <w:jc w:val="both"/>
        <w:outlineLvl w:val="0"/>
      </w:pPr>
      <w:r w:rsidRPr="00CC33C9">
        <w:t xml:space="preserve">Successfully </w:t>
      </w:r>
      <w:r w:rsidR="0086782F" w:rsidRPr="0086782F">
        <w:t>Led, managed, architected, governed, designed, and implemented NLG</w:t>
      </w:r>
      <w:r w:rsidR="003663EF">
        <w:t>/NKLP</w:t>
      </w:r>
      <w:r>
        <w:t>,</w:t>
      </w:r>
      <w:r w:rsidR="0086782F" w:rsidRPr="0086782F">
        <w:t xml:space="preserve"> and Text Analytics </w:t>
      </w:r>
      <w:r>
        <w:t xml:space="preserve">initiatives </w:t>
      </w:r>
      <w:r w:rsidR="00EC4184">
        <w:t xml:space="preserve">for the foundation Gen-AI capabilities </w:t>
      </w:r>
      <w:r w:rsidR="002C5CD1">
        <w:t xml:space="preserve">enhancements and the </w:t>
      </w:r>
      <w:r w:rsidR="00EC4184">
        <w:t>customization.</w:t>
      </w:r>
    </w:p>
    <w:p w14:paraId="128D77C2" w14:textId="15D911D9" w:rsidR="0086782F" w:rsidRDefault="002C5CD1" w:rsidP="00CF46B1">
      <w:pPr>
        <w:pStyle w:val="ListParagraph"/>
        <w:keepNext/>
        <w:numPr>
          <w:ilvl w:val="0"/>
          <w:numId w:val="5"/>
        </w:numPr>
        <w:spacing w:after="0" w:line="240" w:lineRule="auto"/>
        <w:ind w:left="720"/>
        <w:jc w:val="both"/>
        <w:outlineLvl w:val="0"/>
      </w:pPr>
      <w:r w:rsidRPr="002C5CD1">
        <w:t>Successfully Led</w:t>
      </w:r>
      <w:r w:rsidR="0086782F" w:rsidRPr="0086782F">
        <w:t>, architected, and automated Spotfire, Tableau, and Power BI objects and users provisioning, de-provisioning, and monitoring on on-prem and Azure</w:t>
      </w:r>
    </w:p>
    <w:p w14:paraId="1946BEA7" w14:textId="4A3CE318" w:rsidR="00A417D9" w:rsidRDefault="00A417D9" w:rsidP="00A417D9">
      <w:pPr>
        <w:pStyle w:val="pvs-listitem--with-top-padding"/>
        <w:numPr>
          <w:ilvl w:val="0"/>
          <w:numId w:val="5"/>
        </w:numPr>
        <w:shd w:val="clear" w:color="auto" w:fill="FFFFFF"/>
        <w:spacing w:before="0" w:beforeAutospacing="0" w:after="0" w:afterAutospacing="0"/>
        <w:ind w:left="720"/>
        <w:rPr>
          <w:rFonts w:asciiTheme="minorHAnsi" w:hAnsiTheme="minorHAnsi" w:cstheme="minorHAnsi"/>
          <w:sz w:val="22"/>
          <w:szCs w:val="22"/>
        </w:rPr>
      </w:pPr>
      <w:r>
        <w:rPr>
          <w:rFonts w:asciiTheme="minorHAnsi" w:hAnsiTheme="minorHAnsi" w:cstheme="minorHAnsi"/>
          <w:sz w:val="22"/>
          <w:szCs w:val="22"/>
        </w:rPr>
        <w:t xml:space="preserve">Successfully working with </w:t>
      </w:r>
      <w:r w:rsidR="003F7FF2">
        <w:rPr>
          <w:rFonts w:asciiTheme="minorHAnsi" w:hAnsiTheme="minorHAnsi" w:cstheme="minorHAnsi"/>
          <w:sz w:val="22"/>
          <w:szCs w:val="22"/>
        </w:rPr>
        <w:t xml:space="preserve">the external and internal </w:t>
      </w:r>
      <w:r>
        <w:rPr>
          <w:rFonts w:asciiTheme="minorHAnsi" w:hAnsiTheme="minorHAnsi" w:cstheme="minorHAnsi"/>
          <w:sz w:val="22"/>
          <w:szCs w:val="22"/>
        </w:rPr>
        <w:t>client leaders in leading and delivering the solutions.</w:t>
      </w:r>
    </w:p>
    <w:p w14:paraId="74D5129B" w14:textId="4921ACC5" w:rsidR="00A417D9" w:rsidRDefault="00F34444" w:rsidP="00A417D9">
      <w:pPr>
        <w:pStyle w:val="pvs-listitem--with-top-padding"/>
        <w:keepNext/>
        <w:numPr>
          <w:ilvl w:val="0"/>
          <w:numId w:val="5"/>
        </w:numPr>
        <w:shd w:val="clear" w:color="auto" w:fill="FFFFFF"/>
        <w:spacing w:before="0" w:beforeAutospacing="0" w:after="0" w:afterAutospacing="0"/>
        <w:ind w:left="720"/>
        <w:jc w:val="both"/>
        <w:outlineLvl w:val="0"/>
      </w:pPr>
      <w:r w:rsidRPr="00F34444">
        <w:rPr>
          <w:rFonts w:asciiTheme="minorHAnsi" w:hAnsiTheme="minorHAnsi" w:cstheme="minorHAnsi"/>
          <w:sz w:val="22"/>
          <w:szCs w:val="22"/>
        </w:rPr>
        <w:t xml:space="preserve">Successfully </w:t>
      </w:r>
      <w:r>
        <w:rPr>
          <w:rFonts w:asciiTheme="minorHAnsi" w:hAnsiTheme="minorHAnsi" w:cstheme="minorHAnsi"/>
          <w:sz w:val="22"/>
          <w:szCs w:val="22"/>
        </w:rPr>
        <w:t>d</w:t>
      </w:r>
      <w:r w:rsidR="00E90C74">
        <w:rPr>
          <w:rFonts w:asciiTheme="minorHAnsi" w:hAnsiTheme="minorHAnsi" w:cstheme="minorHAnsi"/>
          <w:sz w:val="22"/>
          <w:szCs w:val="22"/>
        </w:rPr>
        <w:t>eliver</w:t>
      </w:r>
      <w:r>
        <w:rPr>
          <w:rFonts w:asciiTheme="minorHAnsi" w:hAnsiTheme="minorHAnsi" w:cstheme="minorHAnsi"/>
          <w:sz w:val="22"/>
          <w:szCs w:val="22"/>
        </w:rPr>
        <w:t>ed</w:t>
      </w:r>
      <w:r w:rsidR="00E90C74">
        <w:rPr>
          <w:rFonts w:asciiTheme="minorHAnsi" w:hAnsiTheme="minorHAnsi" w:cstheme="minorHAnsi"/>
          <w:sz w:val="22"/>
          <w:szCs w:val="22"/>
        </w:rPr>
        <w:t xml:space="preserve"> </w:t>
      </w:r>
      <w:r w:rsidR="00861323">
        <w:rPr>
          <w:rFonts w:asciiTheme="minorHAnsi" w:hAnsiTheme="minorHAnsi" w:cstheme="minorHAnsi"/>
          <w:sz w:val="22"/>
          <w:szCs w:val="22"/>
        </w:rPr>
        <w:t xml:space="preserve">the </w:t>
      </w:r>
      <w:r>
        <w:rPr>
          <w:rFonts w:asciiTheme="minorHAnsi" w:hAnsiTheme="minorHAnsi" w:cstheme="minorHAnsi"/>
          <w:sz w:val="22"/>
          <w:szCs w:val="22"/>
        </w:rPr>
        <w:t xml:space="preserve">reusable </w:t>
      </w:r>
      <w:r w:rsidR="00A417D9" w:rsidRPr="00A417D9">
        <w:rPr>
          <w:rFonts w:asciiTheme="minorHAnsi" w:hAnsiTheme="minorHAnsi" w:cstheme="minorHAnsi"/>
          <w:sz w:val="22"/>
          <w:szCs w:val="22"/>
        </w:rPr>
        <w:t xml:space="preserve">strategies </w:t>
      </w:r>
      <w:r w:rsidR="002A7099">
        <w:rPr>
          <w:rFonts w:asciiTheme="minorHAnsi" w:hAnsiTheme="minorHAnsi" w:cstheme="minorHAnsi"/>
          <w:sz w:val="22"/>
          <w:szCs w:val="22"/>
        </w:rPr>
        <w:t xml:space="preserve">and </w:t>
      </w:r>
      <w:r w:rsidR="00A417D9" w:rsidRPr="00A417D9">
        <w:rPr>
          <w:rFonts w:asciiTheme="minorHAnsi" w:hAnsiTheme="minorHAnsi" w:cstheme="minorHAnsi"/>
          <w:sz w:val="22"/>
          <w:szCs w:val="22"/>
        </w:rPr>
        <w:t xml:space="preserve">solutions </w:t>
      </w:r>
      <w:r w:rsidR="002A7099">
        <w:rPr>
          <w:rFonts w:asciiTheme="minorHAnsi" w:hAnsiTheme="minorHAnsi" w:cstheme="minorHAnsi"/>
          <w:sz w:val="22"/>
          <w:szCs w:val="22"/>
        </w:rPr>
        <w:t>inherit</w:t>
      </w:r>
      <w:r w:rsidR="00A417D9" w:rsidRPr="00A417D9">
        <w:rPr>
          <w:rFonts w:asciiTheme="minorHAnsi" w:hAnsiTheme="minorHAnsi" w:cstheme="minorHAnsi"/>
          <w:sz w:val="22"/>
          <w:szCs w:val="22"/>
        </w:rPr>
        <w:t xml:space="preserve"> and enhance.</w:t>
      </w:r>
    </w:p>
    <w:p w14:paraId="3E659134" w14:textId="77777777" w:rsidR="006024D4" w:rsidRDefault="006024D4" w:rsidP="006024D4">
      <w:pPr>
        <w:pStyle w:val="pvs-listitem--with-top-padding"/>
        <w:shd w:val="clear" w:color="auto" w:fill="FFFFFF"/>
        <w:spacing w:before="0" w:beforeAutospacing="0" w:after="0" w:afterAutospacing="0"/>
        <w:rPr>
          <w:rFonts w:asciiTheme="minorHAnsi" w:hAnsiTheme="minorHAnsi" w:cstheme="minorHAnsi"/>
          <w:sz w:val="22"/>
          <w:szCs w:val="22"/>
        </w:rPr>
      </w:pPr>
    </w:p>
    <w:p w14:paraId="6E9DD340" w14:textId="3EAFAC09" w:rsidR="000D6D27" w:rsidRDefault="000D6D27" w:rsidP="000D6D27">
      <w:pPr>
        <w:keepNext/>
        <w:spacing w:after="0" w:line="240" w:lineRule="auto"/>
        <w:jc w:val="both"/>
        <w:outlineLvl w:val="0"/>
        <w:rPr>
          <w:rFonts w:eastAsia="Times New Roman" w:cs="Times New Roman"/>
          <w:bCs/>
          <w:caps/>
          <w:kern w:val="32"/>
        </w:rPr>
      </w:pPr>
      <w:r>
        <w:t xml:space="preserve">Technology and Domain: Azure, AWS, </w:t>
      </w:r>
      <w:r w:rsidR="003C2E57">
        <w:t xml:space="preserve">AIML services, Lakehouse, Data Warehouse, Business Intelligence, Databricks, </w:t>
      </w:r>
      <w:r>
        <w:t xml:space="preserve">Power BI, Power Apps, Azure Data Factory, NVIDIA, Cosmos DB, My SQL, MongoDB, Neo4j, </w:t>
      </w:r>
      <w:r w:rsidRPr="008D2D2B">
        <w:t>PostgreSQL</w:t>
      </w:r>
      <w:r>
        <w:t xml:space="preserve">, Cassandra, Anaconda, Hortonworks, </w:t>
      </w:r>
      <w:r w:rsidR="00923A54">
        <w:t>Big Data</w:t>
      </w:r>
      <w:r>
        <w:t xml:space="preserve">, </w:t>
      </w:r>
      <w:proofErr w:type="spellStart"/>
      <w:r w:rsidR="00923A54">
        <w:t>Py</w:t>
      </w:r>
      <w:r>
        <w:t>Spark</w:t>
      </w:r>
      <w:proofErr w:type="spellEnd"/>
      <w:r>
        <w:t xml:space="preserve">, Tableau, SQL Server, Java, Caffe, TensorFlow, CUDA, </w:t>
      </w:r>
      <w:proofErr w:type="spellStart"/>
      <w:r>
        <w:t>cuDNN</w:t>
      </w:r>
      <w:proofErr w:type="spellEnd"/>
      <w:r>
        <w:t xml:space="preserve">, Python, R, </w:t>
      </w:r>
      <w:proofErr w:type="spellStart"/>
      <w:r>
        <w:t>PyTorch</w:t>
      </w:r>
      <w:proofErr w:type="spellEnd"/>
      <w:r>
        <w:t xml:space="preserve">, DIGITS, Conda, R, AngularJS, Django, NodeJS, Jenkins, Docker, </w:t>
      </w:r>
      <w:r w:rsidRPr="00F077D9">
        <w:t>Kubernetes</w:t>
      </w:r>
      <w:r>
        <w:t xml:space="preserve">, DGX-1, Nginx, Apache, </w:t>
      </w:r>
      <w:r w:rsidRPr="0093753A">
        <w:rPr>
          <w:rFonts w:eastAsia="Times New Roman" w:cs="Times New Roman"/>
        </w:rPr>
        <w:t>Kerberos</w:t>
      </w:r>
      <w:r>
        <w:rPr>
          <w:rFonts w:eastAsia="Times New Roman" w:cs="Times New Roman"/>
        </w:rPr>
        <w:t xml:space="preserve">, Active Directory, </w:t>
      </w:r>
      <w:r>
        <w:rPr>
          <w:rFonts w:eastAsia="Times New Roman" w:cstheme="minorHAnsi"/>
        </w:rPr>
        <w:t xml:space="preserve">DevOps CI/CD, </w:t>
      </w:r>
      <w:r w:rsidRPr="009F7CD8">
        <w:rPr>
          <w:rFonts w:eastAsia="Times New Roman" w:cs="Times New Roman"/>
        </w:rPr>
        <w:t xml:space="preserve">Mercury load runner, </w:t>
      </w:r>
      <w:r>
        <w:rPr>
          <w:rFonts w:eastAsia="Times New Roman" w:cs="Times New Roman"/>
        </w:rPr>
        <w:t>JMeter</w:t>
      </w:r>
      <w:r>
        <w:rPr>
          <w:rFonts w:cstheme="minorHAnsi"/>
        </w:rPr>
        <w:t xml:space="preserve">, Ubuntu, Linux, Windows, Mac, C#, </w:t>
      </w:r>
      <w:r w:rsidRPr="005F38FB">
        <w:rPr>
          <w:rFonts w:cstheme="minorHAnsi"/>
        </w:rPr>
        <w:t>Azure</w:t>
      </w:r>
      <w:r>
        <w:t xml:space="preserve">, Azure CLI, ARM templates, Power BI SDK, RESTful APIs, PowerShell, Ansible, </w:t>
      </w:r>
      <w:r w:rsidR="00683B65" w:rsidRPr="00683B65">
        <w:t>Erwin</w:t>
      </w:r>
      <w:r w:rsidR="00683B65">
        <w:t xml:space="preserve">, </w:t>
      </w:r>
      <w:r w:rsidR="006C152B">
        <w:t>T</w:t>
      </w:r>
      <w:r>
        <w:t xml:space="preserve">eradata, </w:t>
      </w:r>
      <w:r w:rsidR="006C152B">
        <w:t>etc</w:t>
      </w:r>
      <w:r>
        <w:t>.</w:t>
      </w:r>
    </w:p>
    <w:p w14:paraId="0B484578" w14:textId="77777777" w:rsidR="000D6D27" w:rsidRDefault="000D6D27" w:rsidP="006024D4">
      <w:pPr>
        <w:pStyle w:val="pvs-listitem--with-top-padding"/>
        <w:shd w:val="clear" w:color="auto" w:fill="FFFFFF"/>
        <w:spacing w:before="0" w:beforeAutospacing="0" w:after="0" w:afterAutospacing="0"/>
        <w:rPr>
          <w:rFonts w:asciiTheme="minorHAnsi" w:hAnsiTheme="minorHAnsi" w:cstheme="minorHAnsi"/>
          <w:sz w:val="22"/>
          <w:szCs w:val="22"/>
        </w:rPr>
      </w:pPr>
    </w:p>
    <w:p w14:paraId="3FB8B279" w14:textId="78F6FDB9" w:rsidR="004D101B" w:rsidRPr="00C17954" w:rsidRDefault="00DF039B" w:rsidP="004D101B">
      <w:pPr>
        <w:spacing w:after="0" w:line="240" w:lineRule="auto"/>
        <w:rPr>
          <w:rFonts w:eastAsia="Times New Roman" w:cs="Times New Roman"/>
          <w:i/>
        </w:rPr>
      </w:pPr>
      <w:r w:rsidRPr="00DF039B">
        <w:rPr>
          <w:rFonts w:eastAsia="Times New Roman" w:cs="Calibri"/>
          <w:noProof/>
          <w:color w:val="000000" w:themeColor="text1"/>
        </w:rPr>
        <w:t>Institute of Nuclear Power Operations</w:t>
      </w:r>
      <w:r w:rsidR="00155B2E" w:rsidRPr="00C17954">
        <w:rPr>
          <w:rFonts w:eastAsia="Times New Roman" w:cs="Times New Roman"/>
          <w:i/>
        </w:rPr>
        <w:t xml:space="preserve">, </w:t>
      </w:r>
      <w:r w:rsidR="00175B00">
        <w:rPr>
          <w:rFonts w:eastAsia="Times New Roman" w:cs="Times New Roman"/>
          <w:i/>
        </w:rPr>
        <w:t xml:space="preserve">Atlanta, </w:t>
      </w:r>
      <w:r w:rsidR="0029571E">
        <w:rPr>
          <w:rFonts w:eastAsia="Times New Roman" w:cs="Times New Roman"/>
          <w:i/>
        </w:rPr>
        <w:t>GA</w:t>
      </w:r>
      <w:r w:rsidR="0029571E" w:rsidRPr="00C17954">
        <w:rPr>
          <w:rFonts w:eastAsia="Times New Roman" w:cs="Times New Roman"/>
          <w:i/>
        </w:rPr>
        <w:t>,</w:t>
      </w:r>
      <w:r w:rsidR="00175B00">
        <w:rPr>
          <w:rFonts w:eastAsia="Times New Roman" w:cs="Times New Roman"/>
          <w:i/>
        </w:rPr>
        <w:t xml:space="preserve"> </w:t>
      </w:r>
      <w:r w:rsidR="005C63AA">
        <w:rPr>
          <w:rFonts w:eastAsia="Times New Roman" w:cs="Times New Roman"/>
          <w:i/>
        </w:rPr>
        <w:t xml:space="preserve">Enterprise </w:t>
      </w:r>
      <w:r w:rsidR="00AC2C97">
        <w:rPr>
          <w:rFonts w:eastAsia="Times New Roman" w:cs="Times New Roman"/>
          <w:i/>
        </w:rPr>
        <w:t xml:space="preserve">BI </w:t>
      </w:r>
      <w:r w:rsidR="005C63AA">
        <w:rPr>
          <w:rFonts w:eastAsia="Times New Roman" w:cs="Times New Roman"/>
          <w:i/>
        </w:rPr>
        <w:t>Architectural Lead</w:t>
      </w:r>
      <w:r w:rsidR="00567BB6" w:rsidRPr="00C17954">
        <w:rPr>
          <w:rFonts w:eastAsia="Times New Roman" w:cs="Times New Roman"/>
          <w:i/>
        </w:rPr>
        <w:t xml:space="preserve">        </w:t>
      </w:r>
      <w:r>
        <w:rPr>
          <w:rFonts w:eastAsia="Times New Roman" w:cs="Times New Roman"/>
          <w:i/>
        </w:rPr>
        <w:tab/>
      </w:r>
      <w:r w:rsidR="0062001C">
        <w:rPr>
          <w:rFonts w:eastAsia="Times New Roman" w:cs="Times New Roman"/>
          <w:i/>
        </w:rPr>
        <w:t xml:space="preserve"> </w:t>
      </w:r>
      <w:r w:rsidR="00155B2E" w:rsidRPr="00C17954">
        <w:rPr>
          <w:rFonts w:eastAsia="Times New Roman" w:cs="Times New Roman"/>
          <w:i/>
        </w:rPr>
        <w:t>Apr</w:t>
      </w:r>
      <w:r w:rsidR="004D101B" w:rsidRPr="00C17954">
        <w:rPr>
          <w:rFonts w:eastAsia="Times New Roman" w:cs="Times New Roman"/>
          <w:i/>
        </w:rPr>
        <w:t xml:space="preserve">-2016 to </w:t>
      </w:r>
      <w:r w:rsidR="005C63AA">
        <w:rPr>
          <w:rFonts w:eastAsia="Times New Roman" w:cs="Times New Roman"/>
          <w:i/>
        </w:rPr>
        <w:t>Nov-2016</w:t>
      </w:r>
    </w:p>
    <w:p w14:paraId="20FB3EC9" w14:textId="29BAA920" w:rsidR="00555E6F" w:rsidRPr="00C17954" w:rsidRDefault="00555E6F" w:rsidP="00555E6F">
      <w:pPr>
        <w:spacing w:after="0" w:line="240" w:lineRule="auto"/>
        <w:rPr>
          <w:rFonts w:eastAsia="Times New Roman" w:cs="Times New Roman"/>
          <w:i/>
        </w:rPr>
      </w:pPr>
      <w:proofErr w:type="spellStart"/>
      <w:r w:rsidRPr="00C17954">
        <w:rPr>
          <w:rFonts w:eastAsia="Times New Roman" w:cs="Times New Roman"/>
          <w:i/>
        </w:rPr>
        <w:t>Axiall</w:t>
      </w:r>
      <w:proofErr w:type="spellEnd"/>
      <w:r w:rsidRPr="00C17954">
        <w:rPr>
          <w:rFonts w:eastAsia="Times New Roman" w:cs="Times New Roman"/>
          <w:i/>
        </w:rPr>
        <w:t xml:space="preserve"> Corp</w:t>
      </w:r>
      <w:r w:rsidR="004B7C1A">
        <w:rPr>
          <w:rFonts w:eastAsia="Times New Roman" w:cs="Times New Roman"/>
          <w:i/>
        </w:rPr>
        <w:t>.</w:t>
      </w:r>
      <w:r w:rsidR="009F7CD8" w:rsidRPr="00C17954">
        <w:rPr>
          <w:rFonts w:eastAsia="Times New Roman" w:cs="Times New Roman"/>
          <w:i/>
        </w:rPr>
        <w:t>,</w:t>
      </w:r>
      <w:r w:rsidR="00D90EB4" w:rsidRPr="00C17954">
        <w:rPr>
          <w:rFonts w:eastAsia="Times New Roman" w:cs="Times New Roman"/>
          <w:i/>
        </w:rPr>
        <w:t xml:space="preserve">   </w:t>
      </w:r>
      <w:r w:rsidR="00175B00">
        <w:rPr>
          <w:rFonts w:eastAsia="Times New Roman" w:cs="Times New Roman"/>
          <w:i/>
        </w:rPr>
        <w:t xml:space="preserve">Atlanta, </w:t>
      </w:r>
      <w:r w:rsidR="0029571E">
        <w:rPr>
          <w:rFonts w:eastAsia="Times New Roman" w:cs="Times New Roman"/>
          <w:i/>
        </w:rPr>
        <w:t>GA</w:t>
      </w:r>
      <w:r w:rsidR="0029571E" w:rsidRPr="00C17954">
        <w:rPr>
          <w:rFonts w:eastAsia="Times New Roman" w:cs="Times New Roman"/>
          <w:i/>
        </w:rPr>
        <w:t>,</w:t>
      </w:r>
      <w:r w:rsidR="00175B00">
        <w:rPr>
          <w:rFonts w:eastAsia="Times New Roman" w:cs="Times New Roman"/>
          <w:i/>
        </w:rPr>
        <w:t xml:space="preserve"> </w:t>
      </w:r>
      <w:r w:rsidR="005C63AA">
        <w:rPr>
          <w:rFonts w:eastAsia="Times New Roman" w:cs="Times New Roman"/>
          <w:i/>
        </w:rPr>
        <w:t xml:space="preserve">Director of Business Intelligence </w:t>
      </w:r>
      <w:r w:rsidR="0060765D">
        <w:rPr>
          <w:rFonts w:eastAsia="Times New Roman" w:cs="Times New Roman"/>
          <w:i/>
        </w:rPr>
        <w:t xml:space="preserve">and </w:t>
      </w:r>
      <w:r w:rsidR="005C63AA">
        <w:rPr>
          <w:rFonts w:eastAsia="Times New Roman" w:cs="Times New Roman"/>
          <w:i/>
        </w:rPr>
        <w:t xml:space="preserve">Data Management </w:t>
      </w:r>
      <w:r w:rsidR="005C63AA">
        <w:rPr>
          <w:rFonts w:eastAsia="Times New Roman" w:cs="Times New Roman"/>
          <w:i/>
        </w:rPr>
        <w:tab/>
      </w:r>
      <w:r w:rsidR="0062001C">
        <w:rPr>
          <w:rFonts w:eastAsia="Times New Roman" w:cs="Times New Roman"/>
          <w:i/>
        </w:rPr>
        <w:t xml:space="preserve"> </w:t>
      </w:r>
      <w:r w:rsidR="00F5562F" w:rsidRPr="00C17954">
        <w:rPr>
          <w:rFonts w:eastAsia="Times New Roman" w:cs="Times New Roman"/>
          <w:i/>
        </w:rPr>
        <w:t>Aug-2013</w:t>
      </w:r>
      <w:r w:rsidRPr="00C17954">
        <w:rPr>
          <w:rFonts w:eastAsia="Times New Roman" w:cs="Times New Roman"/>
          <w:i/>
        </w:rPr>
        <w:t xml:space="preserve"> to </w:t>
      </w:r>
      <w:r w:rsidR="00475A31" w:rsidRPr="00C17954">
        <w:rPr>
          <w:rFonts w:eastAsia="Times New Roman" w:cs="Times New Roman"/>
          <w:i/>
        </w:rPr>
        <w:t>Feb-2016</w:t>
      </w:r>
    </w:p>
    <w:p w14:paraId="6540BB42" w14:textId="6E4A0BFC" w:rsidR="004272CD" w:rsidRPr="00C17954" w:rsidRDefault="004272CD" w:rsidP="004272CD">
      <w:pPr>
        <w:spacing w:after="0" w:line="240" w:lineRule="auto"/>
        <w:rPr>
          <w:rFonts w:eastAsia="Times New Roman" w:cs="Times New Roman"/>
          <w:i/>
        </w:rPr>
      </w:pPr>
      <w:r w:rsidRPr="00C17954">
        <w:rPr>
          <w:rFonts w:eastAsia="Times New Roman" w:cs="Times New Roman"/>
          <w:i/>
        </w:rPr>
        <w:t xml:space="preserve">Perficient Inc., </w:t>
      </w:r>
      <w:r w:rsidR="00DB1471">
        <w:rPr>
          <w:rFonts w:eastAsia="Times New Roman" w:cs="Times New Roman"/>
          <w:i/>
        </w:rPr>
        <w:t>Boston</w:t>
      </w:r>
      <w:r w:rsidR="00153469">
        <w:rPr>
          <w:rFonts w:eastAsia="Times New Roman" w:cs="Times New Roman"/>
          <w:i/>
        </w:rPr>
        <w:t xml:space="preserve">, </w:t>
      </w:r>
      <w:r w:rsidR="00AC2C97">
        <w:rPr>
          <w:rFonts w:eastAsia="Times New Roman" w:cs="Times New Roman"/>
          <w:i/>
        </w:rPr>
        <w:t xml:space="preserve">Lead </w:t>
      </w:r>
      <w:r w:rsidR="00C053F1">
        <w:rPr>
          <w:rFonts w:eastAsia="Times New Roman" w:cs="Times New Roman"/>
          <w:i/>
        </w:rPr>
        <w:t xml:space="preserve">Enterprise </w:t>
      </w:r>
      <w:r w:rsidR="00AC2C97">
        <w:rPr>
          <w:rFonts w:eastAsia="Times New Roman" w:cs="Times New Roman"/>
          <w:i/>
        </w:rPr>
        <w:t xml:space="preserve">Data </w:t>
      </w:r>
      <w:r w:rsidR="00C053F1">
        <w:rPr>
          <w:rFonts w:eastAsia="Times New Roman" w:cs="Times New Roman"/>
          <w:i/>
        </w:rPr>
        <w:t>Architect</w:t>
      </w:r>
      <w:r w:rsidR="008D2D2B">
        <w:rPr>
          <w:rFonts w:eastAsia="Times New Roman" w:cs="Times New Roman"/>
          <w:i/>
        </w:rPr>
        <w:t>ure</w:t>
      </w:r>
      <w:r w:rsidR="00365E15" w:rsidRPr="00C17954">
        <w:rPr>
          <w:rFonts w:eastAsia="Times New Roman" w:cs="Times New Roman"/>
          <w:i/>
        </w:rPr>
        <w:t xml:space="preserve">       </w:t>
      </w:r>
      <w:r w:rsidR="00193C49">
        <w:rPr>
          <w:rFonts w:eastAsia="Times New Roman" w:cs="Times New Roman"/>
          <w:i/>
        </w:rPr>
        <w:tab/>
      </w:r>
      <w:r w:rsidR="00510983">
        <w:rPr>
          <w:rFonts w:eastAsia="Times New Roman" w:cs="Times New Roman"/>
          <w:i/>
        </w:rPr>
        <w:tab/>
      </w:r>
      <w:r w:rsidR="00510983">
        <w:rPr>
          <w:rFonts w:eastAsia="Times New Roman" w:cs="Times New Roman"/>
          <w:i/>
        </w:rPr>
        <w:tab/>
      </w:r>
      <w:r w:rsidR="00510983">
        <w:rPr>
          <w:rFonts w:eastAsia="Times New Roman" w:cs="Times New Roman"/>
          <w:i/>
        </w:rPr>
        <w:tab/>
      </w:r>
      <w:r w:rsidR="0062001C">
        <w:rPr>
          <w:rFonts w:eastAsia="Times New Roman" w:cs="Times New Roman"/>
          <w:i/>
        </w:rPr>
        <w:t xml:space="preserve"> </w:t>
      </w:r>
      <w:r w:rsidRPr="00C17954">
        <w:rPr>
          <w:rFonts w:eastAsia="Times New Roman" w:cs="Times New Roman"/>
          <w:i/>
        </w:rPr>
        <w:t xml:space="preserve">Aug 2009 – </w:t>
      </w:r>
      <w:r w:rsidR="0076146D" w:rsidRPr="00C17954">
        <w:rPr>
          <w:rFonts w:eastAsia="Times New Roman" w:cs="Times New Roman"/>
          <w:i/>
        </w:rPr>
        <w:t>Aug</w:t>
      </w:r>
      <w:r w:rsidRPr="00C17954">
        <w:rPr>
          <w:rFonts w:eastAsia="Times New Roman" w:cs="Times New Roman"/>
          <w:i/>
        </w:rPr>
        <w:t>-2013</w:t>
      </w:r>
    </w:p>
    <w:p w14:paraId="7D2AC097" w14:textId="621582DC" w:rsidR="009C3726" w:rsidRPr="00C17954" w:rsidRDefault="00AA0E06" w:rsidP="009C3726">
      <w:pPr>
        <w:spacing w:after="0" w:line="240" w:lineRule="auto"/>
        <w:rPr>
          <w:rFonts w:eastAsia="Times New Roman" w:cs="Times New Roman"/>
          <w:i/>
        </w:rPr>
      </w:pPr>
      <w:proofErr w:type="spellStart"/>
      <w:r w:rsidRPr="00C17954">
        <w:rPr>
          <w:rFonts w:eastAsia="Times New Roman" w:cs="Times New Roman"/>
          <w:i/>
        </w:rPr>
        <w:t>ChoicePoint</w:t>
      </w:r>
      <w:proofErr w:type="spellEnd"/>
      <w:r w:rsidRPr="00C17954">
        <w:rPr>
          <w:rFonts w:eastAsia="Times New Roman" w:cs="Times New Roman"/>
          <w:i/>
        </w:rPr>
        <w:t xml:space="preserve"> </w:t>
      </w:r>
      <w:r w:rsidR="009C3726" w:rsidRPr="00C17954">
        <w:rPr>
          <w:rFonts w:eastAsia="Times New Roman" w:cs="Times New Roman"/>
          <w:i/>
        </w:rPr>
        <w:t xml:space="preserve">Inc., </w:t>
      </w:r>
      <w:r w:rsidR="00DB1471" w:rsidRPr="00C17954">
        <w:rPr>
          <w:rFonts w:eastAsia="Times New Roman" w:cs="Times New Roman"/>
          <w:i/>
        </w:rPr>
        <w:t>Alpharetta, GA</w:t>
      </w:r>
      <w:r w:rsidR="00DB1471">
        <w:rPr>
          <w:rFonts w:eastAsia="Times New Roman" w:cs="Times New Roman"/>
          <w:i/>
        </w:rPr>
        <w:t xml:space="preserve">, </w:t>
      </w:r>
      <w:r w:rsidR="009C3726" w:rsidRPr="00C17954">
        <w:rPr>
          <w:rFonts w:eastAsia="Times New Roman" w:cs="Times New Roman"/>
          <w:i/>
        </w:rPr>
        <w:t>Lead Business Intelligence</w:t>
      </w:r>
      <w:r w:rsidR="00AC2C97">
        <w:rPr>
          <w:rFonts w:eastAsia="Times New Roman" w:cs="Times New Roman"/>
          <w:i/>
        </w:rPr>
        <w:t xml:space="preserve"> Information</w:t>
      </w:r>
      <w:r w:rsidR="009C3726" w:rsidRPr="00C17954">
        <w:rPr>
          <w:rFonts w:eastAsia="Times New Roman" w:cs="Times New Roman"/>
          <w:i/>
        </w:rPr>
        <w:t xml:space="preserve"> Architect</w:t>
      </w:r>
      <w:r w:rsidR="004B7C1A">
        <w:rPr>
          <w:rFonts w:eastAsia="Times New Roman" w:cs="Times New Roman"/>
          <w:i/>
        </w:rPr>
        <w:t xml:space="preserve"> </w:t>
      </w:r>
      <w:r w:rsidR="004B7C1A" w:rsidRPr="00C17954">
        <w:rPr>
          <w:rFonts w:eastAsia="Times New Roman" w:cs="Times New Roman"/>
          <w:i/>
        </w:rPr>
        <w:t xml:space="preserve"> </w:t>
      </w:r>
      <w:r w:rsidR="009C3726" w:rsidRPr="00C17954">
        <w:rPr>
          <w:rFonts w:eastAsia="Times New Roman" w:cs="Times New Roman"/>
          <w:i/>
        </w:rPr>
        <w:t xml:space="preserve">        </w:t>
      </w:r>
      <w:r w:rsidR="00510983">
        <w:rPr>
          <w:rFonts w:eastAsia="Times New Roman" w:cs="Times New Roman"/>
          <w:i/>
        </w:rPr>
        <w:tab/>
      </w:r>
      <w:r w:rsidR="0062001C">
        <w:rPr>
          <w:rFonts w:eastAsia="Times New Roman" w:cs="Times New Roman"/>
          <w:i/>
        </w:rPr>
        <w:t xml:space="preserve"> </w:t>
      </w:r>
      <w:r w:rsidR="009C3726" w:rsidRPr="00C17954">
        <w:rPr>
          <w:rFonts w:eastAsia="Times New Roman" w:cs="Times New Roman"/>
          <w:i/>
        </w:rPr>
        <w:t>Jun 2006 – Jul 2009</w:t>
      </w:r>
    </w:p>
    <w:p w14:paraId="127C7E0F" w14:textId="03F17B58" w:rsidR="009C3726" w:rsidRPr="00C17954" w:rsidRDefault="009C3726" w:rsidP="009C3726">
      <w:pPr>
        <w:tabs>
          <w:tab w:val="center" w:pos="4320"/>
          <w:tab w:val="right" w:pos="8640"/>
        </w:tabs>
        <w:spacing w:after="0" w:line="240" w:lineRule="auto"/>
        <w:rPr>
          <w:rFonts w:eastAsia="Times New Roman" w:cs="Times New Roman"/>
          <w:i/>
        </w:rPr>
      </w:pPr>
      <w:r w:rsidRPr="00C17954">
        <w:rPr>
          <w:rFonts w:eastAsia="Times New Roman" w:cs="Times New Roman"/>
          <w:i/>
        </w:rPr>
        <w:t>CEI Inc.</w:t>
      </w:r>
      <w:r w:rsidR="0029571E" w:rsidRPr="00C17954">
        <w:rPr>
          <w:rFonts w:eastAsia="Times New Roman" w:cs="Times New Roman"/>
          <w:i/>
        </w:rPr>
        <w:t>, Pittsburgh</w:t>
      </w:r>
      <w:r w:rsidR="00DB1471" w:rsidRPr="00C17954">
        <w:rPr>
          <w:rFonts w:eastAsia="Times New Roman" w:cs="Times New Roman"/>
          <w:i/>
        </w:rPr>
        <w:t xml:space="preserve">, </w:t>
      </w:r>
      <w:r w:rsidR="008A019F" w:rsidRPr="00C17954">
        <w:rPr>
          <w:rFonts w:eastAsia="Times New Roman" w:cs="Times New Roman"/>
          <w:i/>
        </w:rPr>
        <w:t>PA,</w:t>
      </w:r>
      <w:r w:rsidR="00DB1471">
        <w:rPr>
          <w:rFonts w:eastAsia="Times New Roman" w:cs="Times New Roman"/>
          <w:i/>
        </w:rPr>
        <w:t xml:space="preserve"> </w:t>
      </w:r>
      <w:r w:rsidR="008A4FD8" w:rsidRPr="00C17954">
        <w:rPr>
          <w:rFonts w:eastAsia="Times New Roman" w:cs="Times New Roman"/>
          <w:i/>
        </w:rPr>
        <w:t xml:space="preserve">Lead Solutions </w:t>
      </w:r>
      <w:r w:rsidRPr="00C17954">
        <w:rPr>
          <w:rFonts w:eastAsia="Times New Roman" w:cs="Times New Roman"/>
          <w:i/>
        </w:rPr>
        <w:t>Architect</w:t>
      </w:r>
      <w:r w:rsidR="008A4FD8" w:rsidRPr="00C17954">
        <w:rPr>
          <w:rFonts w:eastAsia="Times New Roman" w:cs="Times New Roman"/>
          <w:i/>
        </w:rPr>
        <w:tab/>
      </w:r>
      <w:r w:rsidR="00C053F1">
        <w:rPr>
          <w:rFonts w:eastAsia="Times New Roman" w:cs="Times New Roman"/>
          <w:i/>
        </w:rPr>
        <w:t xml:space="preserve"> and </w:t>
      </w:r>
      <w:r w:rsidR="00C053F1" w:rsidRPr="00C17954">
        <w:rPr>
          <w:rFonts w:eastAsia="Times New Roman" w:cs="Times New Roman"/>
          <w:i/>
        </w:rPr>
        <w:t>Sr. BI Manager</w:t>
      </w:r>
      <w:r w:rsidR="00365E15" w:rsidRPr="00C17954">
        <w:rPr>
          <w:rFonts w:eastAsia="Times New Roman" w:cs="Times New Roman"/>
          <w:i/>
        </w:rPr>
        <w:t xml:space="preserve">                                    </w:t>
      </w:r>
      <w:r w:rsidR="0062001C">
        <w:rPr>
          <w:rFonts w:eastAsia="Times New Roman" w:cs="Times New Roman"/>
          <w:i/>
        </w:rPr>
        <w:t xml:space="preserve">   </w:t>
      </w:r>
      <w:r w:rsidRPr="00C17954">
        <w:rPr>
          <w:rFonts w:eastAsia="Times New Roman" w:cs="Times New Roman"/>
          <w:i/>
        </w:rPr>
        <w:t>May 2002 – Jun 2006</w:t>
      </w:r>
    </w:p>
    <w:p w14:paraId="23CD1862" w14:textId="0B98934F" w:rsidR="009C3726" w:rsidRPr="00C17954" w:rsidRDefault="009C3726" w:rsidP="00F077D9">
      <w:pPr>
        <w:tabs>
          <w:tab w:val="center" w:pos="4320"/>
          <w:tab w:val="right" w:pos="8640"/>
        </w:tabs>
        <w:spacing w:after="0" w:line="240" w:lineRule="auto"/>
        <w:rPr>
          <w:rFonts w:eastAsia="Times New Roman" w:cs="Times New Roman"/>
          <w:i/>
        </w:rPr>
      </w:pPr>
      <w:proofErr w:type="spellStart"/>
      <w:r w:rsidRPr="00C17954">
        <w:rPr>
          <w:rFonts w:eastAsia="Times New Roman" w:cs="Times New Roman"/>
          <w:i/>
        </w:rPr>
        <w:t>Jamcracker</w:t>
      </w:r>
      <w:proofErr w:type="spellEnd"/>
      <w:r w:rsidRPr="00C17954">
        <w:rPr>
          <w:rFonts w:eastAsia="Times New Roman" w:cs="Times New Roman"/>
          <w:i/>
        </w:rPr>
        <w:t xml:space="preserve"> Inc.,</w:t>
      </w:r>
      <w:r w:rsidR="008A019F" w:rsidRPr="00C17954">
        <w:rPr>
          <w:rFonts w:eastAsia="Times New Roman" w:cs="Times New Roman"/>
          <w:i/>
        </w:rPr>
        <w:t xml:space="preserve"> Cupertino</w:t>
      </w:r>
      <w:r w:rsidR="00DB1471" w:rsidRPr="00C17954">
        <w:rPr>
          <w:rFonts w:eastAsia="Times New Roman" w:cs="Times New Roman"/>
          <w:i/>
        </w:rPr>
        <w:t>, CA</w:t>
      </w:r>
      <w:r w:rsidR="00DB1471">
        <w:rPr>
          <w:rFonts w:eastAsia="Times New Roman" w:cs="Times New Roman"/>
          <w:i/>
        </w:rPr>
        <w:t xml:space="preserve">, </w:t>
      </w:r>
      <w:r w:rsidR="00FD6B7D">
        <w:rPr>
          <w:rFonts w:eastAsia="Times New Roman" w:cs="Times New Roman"/>
          <w:i/>
        </w:rPr>
        <w:t xml:space="preserve">Lead Java </w:t>
      </w:r>
      <w:r w:rsidRPr="00C17954">
        <w:rPr>
          <w:rFonts w:eastAsia="Times New Roman" w:cs="Times New Roman"/>
          <w:i/>
        </w:rPr>
        <w:t>Software Developer</w:t>
      </w:r>
      <w:r w:rsidR="00AC2C97">
        <w:rPr>
          <w:rFonts w:eastAsia="Times New Roman" w:cs="Times New Roman"/>
          <w:i/>
        </w:rPr>
        <w:t xml:space="preserve"> &amp; Software Architect</w:t>
      </w:r>
      <w:r w:rsidR="00365E15" w:rsidRPr="00C17954">
        <w:rPr>
          <w:rFonts w:eastAsia="Times New Roman" w:cs="Times New Roman"/>
          <w:i/>
        </w:rPr>
        <w:t xml:space="preserve">        </w:t>
      </w:r>
      <w:r w:rsidRPr="00C17954">
        <w:rPr>
          <w:rFonts w:eastAsia="Times New Roman" w:cs="Times New Roman"/>
          <w:i/>
        </w:rPr>
        <w:tab/>
        <w:t xml:space="preserve"> </w:t>
      </w:r>
      <w:r w:rsidR="0062001C">
        <w:rPr>
          <w:rFonts w:eastAsia="Times New Roman" w:cs="Times New Roman"/>
          <w:i/>
        </w:rPr>
        <w:t xml:space="preserve">  </w:t>
      </w:r>
      <w:r w:rsidRPr="00C17954">
        <w:rPr>
          <w:rFonts w:eastAsia="Times New Roman" w:cs="Times New Roman"/>
          <w:i/>
        </w:rPr>
        <w:t>Oct 2000 – Apr 2002</w:t>
      </w:r>
    </w:p>
    <w:p w14:paraId="4FE9DC1A" w14:textId="24997A83" w:rsidR="002040FD" w:rsidRPr="00C17954" w:rsidRDefault="009C3726" w:rsidP="00F077D9">
      <w:pPr>
        <w:spacing w:after="0" w:line="240" w:lineRule="auto"/>
        <w:rPr>
          <w:rFonts w:eastAsia="Times New Roman" w:cs="Times New Roman"/>
          <w:i/>
        </w:rPr>
      </w:pPr>
      <w:r w:rsidRPr="00C17954">
        <w:rPr>
          <w:rFonts w:eastAsia="Times New Roman" w:cs="Times New Roman"/>
          <w:i/>
        </w:rPr>
        <w:t xml:space="preserve">Digitech Inc., </w:t>
      </w:r>
      <w:r w:rsidR="0029571E" w:rsidRPr="00C17954">
        <w:rPr>
          <w:rFonts w:eastAsia="Times New Roman" w:cs="Times New Roman"/>
          <w:i/>
        </w:rPr>
        <w:t>Singapore,</w:t>
      </w:r>
      <w:r w:rsidR="00DB1471">
        <w:rPr>
          <w:rFonts w:eastAsia="Times New Roman" w:cs="Times New Roman"/>
          <w:i/>
        </w:rPr>
        <w:t xml:space="preserve"> </w:t>
      </w:r>
      <w:r w:rsidR="00AC06E0" w:rsidRPr="00C17954">
        <w:rPr>
          <w:rFonts w:eastAsia="Times New Roman" w:cs="Times New Roman"/>
          <w:i/>
        </w:rPr>
        <w:t xml:space="preserve">Client: </w:t>
      </w:r>
      <w:r w:rsidR="00AC06E0" w:rsidRPr="00C17954">
        <w:rPr>
          <w:rFonts w:eastAsia="Times New Roman" w:cs="Times New Roman"/>
          <w:bCs/>
          <w:i/>
        </w:rPr>
        <w:t>HP</w:t>
      </w:r>
      <w:r w:rsidR="00AC06E0" w:rsidRPr="00C17954">
        <w:rPr>
          <w:rFonts w:eastAsia="Times New Roman" w:cs="Times New Roman"/>
          <w:i/>
        </w:rPr>
        <w:t xml:space="preserve"> and </w:t>
      </w:r>
      <w:proofErr w:type="spellStart"/>
      <w:r w:rsidR="00355E24" w:rsidRPr="00C17954">
        <w:rPr>
          <w:rFonts w:eastAsia="Times New Roman" w:cs="Times New Roman"/>
          <w:bCs/>
          <w:i/>
        </w:rPr>
        <w:t>ExAnte</w:t>
      </w:r>
      <w:proofErr w:type="spellEnd"/>
      <w:r w:rsidR="00355E24" w:rsidRPr="00C17954">
        <w:rPr>
          <w:rFonts w:eastAsia="Times New Roman" w:cs="Times New Roman"/>
          <w:bCs/>
          <w:i/>
        </w:rPr>
        <w:t xml:space="preserve">, </w:t>
      </w:r>
      <w:r w:rsidRPr="00C17954">
        <w:rPr>
          <w:rFonts w:eastAsia="Times New Roman" w:cs="Times New Roman"/>
          <w:i/>
        </w:rPr>
        <w:t xml:space="preserve">Sr. Software Programmer    </w:t>
      </w:r>
      <w:r w:rsidR="0095099D" w:rsidRPr="00C17954">
        <w:rPr>
          <w:rFonts w:eastAsia="Times New Roman" w:cs="Times New Roman"/>
          <w:i/>
        </w:rPr>
        <w:tab/>
      </w:r>
      <w:r w:rsidR="00510983">
        <w:rPr>
          <w:rFonts w:eastAsia="Times New Roman" w:cs="Times New Roman"/>
          <w:i/>
        </w:rPr>
        <w:tab/>
      </w:r>
      <w:r w:rsidRPr="00C17954">
        <w:rPr>
          <w:rFonts w:eastAsia="Times New Roman" w:cs="Times New Roman"/>
          <w:i/>
        </w:rPr>
        <w:t>Jul 1996 – Feb 1998</w:t>
      </w:r>
      <w:r w:rsidR="00AC06E0" w:rsidRPr="00C17954">
        <w:rPr>
          <w:rFonts w:eastAsia="Times New Roman" w:cs="Times New Roman"/>
          <w:i/>
        </w:rPr>
        <w:t xml:space="preserve"> </w:t>
      </w:r>
    </w:p>
    <w:p w14:paraId="59ADAE0E" w14:textId="392F9520" w:rsidR="009C3726" w:rsidRPr="00C17954" w:rsidRDefault="009C3726" w:rsidP="00F077D9">
      <w:pPr>
        <w:spacing w:after="0" w:line="240" w:lineRule="auto"/>
        <w:rPr>
          <w:rFonts w:eastAsia="Times New Roman" w:cs="Times New Roman"/>
          <w:i/>
        </w:rPr>
      </w:pPr>
      <w:r w:rsidRPr="00C17954">
        <w:rPr>
          <w:rFonts w:eastAsia="Times New Roman" w:cs="Times New Roman"/>
          <w:i/>
        </w:rPr>
        <w:t xml:space="preserve">BFL Software Ltd., </w:t>
      </w:r>
      <w:r w:rsidR="00DB1471" w:rsidRPr="00C17954">
        <w:rPr>
          <w:rFonts w:eastAsia="Times New Roman" w:cs="Times New Roman"/>
          <w:i/>
        </w:rPr>
        <w:t xml:space="preserve">Bangalore, </w:t>
      </w:r>
      <w:r w:rsidR="0029571E" w:rsidRPr="00C17954">
        <w:rPr>
          <w:rFonts w:eastAsia="Times New Roman" w:cs="Times New Roman"/>
          <w:i/>
        </w:rPr>
        <w:t>India,</w:t>
      </w:r>
      <w:r w:rsidR="00DB1471">
        <w:rPr>
          <w:rFonts w:eastAsia="Times New Roman" w:cs="Times New Roman"/>
          <w:i/>
        </w:rPr>
        <w:t xml:space="preserve"> </w:t>
      </w:r>
      <w:r w:rsidRPr="00C17954">
        <w:rPr>
          <w:rFonts w:eastAsia="Times New Roman" w:cs="Times New Roman"/>
          <w:i/>
        </w:rPr>
        <w:t xml:space="preserve">Systems Programmer        </w:t>
      </w:r>
      <w:r w:rsidRPr="00C17954">
        <w:rPr>
          <w:rFonts w:eastAsia="Times New Roman" w:cs="Times New Roman"/>
          <w:i/>
        </w:rPr>
        <w:tab/>
        <w:t xml:space="preserve">   </w:t>
      </w:r>
      <w:r w:rsidRPr="00C17954">
        <w:rPr>
          <w:rFonts w:eastAsia="Times New Roman" w:cs="Times New Roman"/>
          <w:i/>
        </w:rPr>
        <w:tab/>
      </w:r>
      <w:r w:rsidRPr="00C17954">
        <w:rPr>
          <w:rFonts w:eastAsia="Times New Roman" w:cs="Times New Roman"/>
          <w:i/>
        </w:rPr>
        <w:tab/>
      </w:r>
      <w:r w:rsidR="003A6DC0">
        <w:rPr>
          <w:rFonts w:eastAsia="Times New Roman" w:cs="Times New Roman"/>
          <w:i/>
        </w:rPr>
        <w:tab/>
      </w:r>
      <w:r w:rsidRPr="00C17954">
        <w:rPr>
          <w:rFonts w:eastAsia="Times New Roman" w:cs="Times New Roman"/>
          <w:i/>
        </w:rPr>
        <w:t>Aug 1994 – Jun 1996</w:t>
      </w:r>
    </w:p>
    <w:p w14:paraId="76FB3C67" w14:textId="784BD1B0" w:rsidR="00AC06E0" w:rsidRPr="00C17954" w:rsidRDefault="00AC06E0" w:rsidP="00F077D9">
      <w:pPr>
        <w:spacing w:after="0" w:line="240" w:lineRule="auto"/>
        <w:rPr>
          <w:rFonts w:eastAsia="Times New Roman" w:cs="Times New Roman"/>
          <w:i/>
        </w:rPr>
      </w:pPr>
      <w:r w:rsidRPr="00C17954">
        <w:rPr>
          <w:rFonts w:eastAsia="Times New Roman" w:cs="Times New Roman"/>
          <w:i/>
        </w:rPr>
        <w:t xml:space="preserve">CDC, </w:t>
      </w:r>
      <w:r w:rsidR="004B7C1A" w:rsidRPr="00C17954">
        <w:rPr>
          <w:rFonts w:eastAsia="Times New Roman" w:cs="Times New Roman"/>
          <w:i/>
        </w:rPr>
        <w:t>Bangalore, India</w:t>
      </w:r>
      <w:r w:rsidR="00DB1471">
        <w:rPr>
          <w:rFonts w:eastAsia="Times New Roman" w:cs="Times New Roman"/>
          <w:i/>
        </w:rPr>
        <w:t xml:space="preserve">, </w:t>
      </w:r>
      <w:r w:rsidR="00DB1471" w:rsidRPr="00C17954">
        <w:rPr>
          <w:rFonts w:eastAsia="Times New Roman" w:cs="Times New Roman"/>
          <w:i/>
        </w:rPr>
        <w:t>Internship</w:t>
      </w:r>
      <w:r w:rsidRPr="007F7A21">
        <w:rPr>
          <w:rFonts w:eastAsia="Times New Roman" w:cs="Times New Roman"/>
          <w:i/>
        </w:rPr>
        <w:t xml:space="preserve"> </w:t>
      </w:r>
      <w:r w:rsidR="00781A6C" w:rsidRPr="007F7A21">
        <w:rPr>
          <w:rFonts w:eastAsia="Times New Roman" w:cs="Times New Roman"/>
          <w:i/>
        </w:rPr>
        <w:tab/>
      </w:r>
      <w:r w:rsidR="00781A6C" w:rsidRPr="007F7A21">
        <w:rPr>
          <w:rFonts w:eastAsia="Times New Roman" w:cs="Times New Roman"/>
          <w:i/>
        </w:rPr>
        <w:tab/>
      </w:r>
      <w:r w:rsidRPr="00C17954">
        <w:rPr>
          <w:rFonts w:eastAsia="Times New Roman" w:cs="Times New Roman"/>
          <w:i/>
        </w:rPr>
        <w:t xml:space="preserve">         </w:t>
      </w:r>
      <w:r w:rsidRPr="00C17954">
        <w:rPr>
          <w:rFonts w:eastAsia="Times New Roman" w:cs="Times New Roman"/>
          <w:i/>
        </w:rPr>
        <w:tab/>
        <w:t xml:space="preserve">     </w:t>
      </w:r>
      <w:r w:rsidRPr="00C17954">
        <w:rPr>
          <w:rFonts w:eastAsia="Times New Roman" w:cs="Times New Roman"/>
          <w:i/>
        </w:rPr>
        <w:tab/>
        <w:t xml:space="preserve"> </w:t>
      </w:r>
      <w:r w:rsidRPr="00C17954">
        <w:rPr>
          <w:rFonts w:eastAsia="Times New Roman" w:cs="Times New Roman"/>
          <w:i/>
        </w:rPr>
        <w:tab/>
      </w:r>
      <w:r w:rsidRPr="00C17954">
        <w:rPr>
          <w:rFonts w:eastAsia="Times New Roman" w:cs="Times New Roman"/>
          <w:i/>
        </w:rPr>
        <w:tab/>
      </w:r>
      <w:r w:rsidR="00365E15" w:rsidRPr="00C17954">
        <w:rPr>
          <w:rFonts w:eastAsia="Times New Roman" w:cs="Times New Roman"/>
          <w:i/>
        </w:rPr>
        <w:tab/>
      </w:r>
      <w:r w:rsidRPr="00C17954">
        <w:rPr>
          <w:rFonts w:eastAsia="Times New Roman" w:cs="Times New Roman"/>
          <w:i/>
        </w:rPr>
        <w:t>Feb 1992 – May 1993</w:t>
      </w:r>
    </w:p>
    <w:p w14:paraId="1F493C26" w14:textId="0C2C9634" w:rsidR="003A5625" w:rsidRDefault="008A019F" w:rsidP="00F077D9">
      <w:pPr>
        <w:spacing w:after="0" w:line="240" w:lineRule="auto"/>
        <w:rPr>
          <w:rFonts w:eastAsia="Times New Roman" w:cs="Times New Roman"/>
        </w:rPr>
      </w:pPr>
      <w:r w:rsidRPr="00C17954">
        <w:rPr>
          <w:rFonts w:eastAsia="Times New Roman" w:cs="Times New Roman"/>
          <w:i/>
        </w:rPr>
        <w:t>ISRO, Bangalore</w:t>
      </w:r>
      <w:r w:rsidR="004B7C1A" w:rsidRPr="00C17954">
        <w:rPr>
          <w:rFonts w:eastAsia="Times New Roman" w:cs="Times New Roman"/>
          <w:i/>
        </w:rPr>
        <w:t>, India</w:t>
      </w:r>
      <w:r w:rsidR="00DB1471">
        <w:rPr>
          <w:rFonts w:eastAsia="Times New Roman" w:cs="Times New Roman"/>
          <w:i/>
        </w:rPr>
        <w:t xml:space="preserve">, </w:t>
      </w:r>
      <w:r w:rsidR="00DB1471" w:rsidRPr="00C17954">
        <w:rPr>
          <w:rFonts w:eastAsia="Times New Roman" w:cs="Times New Roman"/>
          <w:i/>
        </w:rPr>
        <w:t>Internship</w:t>
      </w:r>
      <w:r w:rsidR="00AC06E0" w:rsidRPr="007F7A21">
        <w:rPr>
          <w:rFonts w:eastAsia="Times New Roman" w:cs="Times New Roman"/>
          <w:i/>
        </w:rPr>
        <w:t xml:space="preserve"> </w:t>
      </w:r>
      <w:r w:rsidR="00AC06E0" w:rsidRPr="00C17954">
        <w:rPr>
          <w:rFonts w:eastAsia="Times New Roman" w:cs="Times New Roman"/>
          <w:i/>
        </w:rPr>
        <w:t xml:space="preserve">         </w:t>
      </w:r>
      <w:r w:rsidR="00AC06E0" w:rsidRPr="00C17954">
        <w:rPr>
          <w:rFonts w:eastAsia="Times New Roman" w:cs="Times New Roman"/>
          <w:i/>
        </w:rPr>
        <w:tab/>
      </w:r>
      <w:r w:rsidR="00781A6C" w:rsidRPr="00C17954">
        <w:rPr>
          <w:rFonts w:eastAsia="Times New Roman" w:cs="Times New Roman"/>
          <w:i/>
        </w:rPr>
        <w:tab/>
      </w:r>
      <w:r w:rsidR="00AC06E0" w:rsidRPr="00C17954">
        <w:rPr>
          <w:rFonts w:eastAsia="Times New Roman" w:cs="Times New Roman"/>
          <w:i/>
        </w:rPr>
        <w:t xml:space="preserve">     </w:t>
      </w:r>
      <w:r w:rsidR="00AC06E0" w:rsidRPr="00C17954">
        <w:rPr>
          <w:rFonts w:eastAsia="Times New Roman" w:cs="Times New Roman"/>
          <w:i/>
        </w:rPr>
        <w:tab/>
      </w:r>
      <w:r w:rsidR="00B61DF9" w:rsidRPr="00C17954">
        <w:rPr>
          <w:rFonts w:eastAsia="Times New Roman" w:cs="Times New Roman"/>
          <w:i/>
        </w:rPr>
        <w:tab/>
      </w:r>
      <w:r w:rsidR="00AC06E0" w:rsidRPr="00C17954">
        <w:rPr>
          <w:rFonts w:eastAsia="Times New Roman" w:cs="Times New Roman"/>
          <w:i/>
        </w:rPr>
        <w:t xml:space="preserve"> </w:t>
      </w:r>
      <w:r w:rsidR="00AC06E0" w:rsidRPr="00C17954">
        <w:rPr>
          <w:rFonts w:eastAsia="Times New Roman" w:cs="Times New Roman"/>
          <w:i/>
        </w:rPr>
        <w:tab/>
      </w:r>
      <w:r w:rsidR="00AC06E0" w:rsidRPr="00C17954">
        <w:rPr>
          <w:rFonts w:eastAsia="Times New Roman" w:cs="Times New Roman"/>
          <w:i/>
        </w:rPr>
        <w:tab/>
      </w:r>
      <w:r w:rsidR="00365E15" w:rsidRPr="00C17954">
        <w:rPr>
          <w:rFonts w:eastAsia="Times New Roman" w:cs="Times New Roman"/>
          <w:i/>
        </w:rPr>
        <w:tab/>
      </w:r>
      <w:r w:rsidR="00AC06E0" w:rsidRPr="00C17954">
        <w:rPr>
          <w:rFonts w:eastAsia="Times New Roman" w:cs="Times New Roman"/>
          <w:i/>
        </w:rPr>
        <w:t>Jan 1991 – Jan 1992</w:t>
      </w:r>
    </w:p>
    <w:p w14:paraId="30FBFA7F" w14:textId="73F07B4F" w:rsidR="00510983" w:rsidRDefault="00510983">
      <w:pPr>
        <w:rPr>
          <w:rFonts w:eastAsia="Times New Roman" w:cs="Times New Roman"/>
        </w:rPr>
      </w:pPr>
    </w:p>
    <w:p w14:paraId="78007F01" w14:textId="45E65948" w:rsidR="00175B00" w:rsidRPr="00D7571E" w:rsidRDefault="00175B00" w:rsidP="00F077D9">
      <w:pPr>
        <w:tabs>
          <w:tab w:val="right" w:pos="317"/>
        </w:tabs>
        <w:spacing w:after="0"/>
        <w:rPr>
          <w:rFonts w:eastAsia="Times New Roman" w:cs="Times New Roman"/>
        </w:rPr>
      </w:pPr>
      <w:r w:rsidRPr="00D7571E">
        <w:rPr>
          <w:rFonts w:eastAsia="Times New Roman" w:cs="Times New Roman"/>
        </w:rPr>
        <w:t>Education:</w:t>
      </w:r>
    </w:p>
    <w:p w14:paraId="46154598" w14:textId="17D7D426" w:rsidR="00175B00" w:rsidRPr="009F7CD8" w:rsidRDefault="00175B00" w:rsidP="00CF46B1">
      <w:pPr>
        <w:pStyle w:val="ListParagraph"/>
        <w:numPr>
          <w:ilvl w:val="0"/>
          <w:numId w:val="1"/>
        </w:numPr>
        <w:tabs>
          <w:tab w:val="right" w:pos="360"/>
        </w:tabs>
        <w:spacing w:after="0"/>
        <w:ind w:left="720"/>
        <w:rPr>
          <w:rFonts w:eastAsia="Times New Roman" w:cs="Times New Roman"/>
        </w:rPr>
      </w:pPr>
      <w:r w:rsidRPr="009F7CD8">
        <w:rPr>
          <w:rFonts w:eastAsia="Times New Roman" w:cs="Times New Roman"/>
        </w:rPr>
        <w:t>MBA, Georgia Institute of Te</w:t>
      </w:r>
      <w:r>
        <w:rPr>
          <w:rFonts w:eastAsia="Times New Roman" w:cs="Times New Roman"/>
        </w:rPr>
        <w:t>chnology</w:t>
      </w:r>
      <w:r w:rsidR="008A019F">
        <w:rPr>
          <w:rFonts w:eastAsia="Times New Roman" w:cs="Times New Roman"/>
        </w:rPr>
        <w:t xml:space="preserve"> (Georgia Tech)</w:t>
      </w:r>
      <w:r>
        <w:rPr>
          <w:rFonts w:eastAsia="Times New Roman" w:cs="Times New Roman"/>
        </w:rPr>
        <w:t>, Atlanta, GA, USA</w:t>
      </w:r>
    </w:p>
    <w:p w14:paraId="391BB834" w14:textId="502CD5DF" w:rsidR="00175B00" w:rsidRPr="009F7CD8" w:rsidRDefault="00175B00" w:rsidP="00CF46B1">
      <w:pPr>
        <w:pStyle w:val="ListParagraph"/>
        <w:numPr>
          <w:ilvl w:val="0"/>
          <w:numId w:val="1"/>
        </w:numPr>
        <w:tabs>
          <w:tab w:val="right" w:pos="360"/>
        </w:tabs>
        <w:spacing w:after="0"/>
        <w:ind w:left="720"/>
        <w:rPr>
          <w:rFonts w:eastAsia="Times New Roman" w:cs="Times New Roman"/>
        </w:rPr>
      </w:pPr>
      <w:r w:rsidRPr="009F7CD8">
        <w:rPr>
          <w:rFonts w:eastAsia="Times New Roman" w:cs="Times New Roman"/>
        </w:rPr>
        <w:t xml:space="preserve">Master of Science in </w:t>
      </w:r>
      <w:r w:rsidR="00C45CDE" w:rsidRPr="009F7CD8">
        <w:rPr>
          <w:rFonts w:eastAsia="Times New Roman" w:cs="Times New Roman"/>
        </w:rPr>
        <w:t xml:space="preserve">Engineering </w:t>
      </w:r>
      <w:r w:rsidR="00C45CDE">
        <w:rPr>
          <w:rFonts w:eastAsia="Times New Roman" w:cs="Times New Roman"/>
        </w:rPr>
        <w:t xml:space="preserve">in </w:t>
      </w:r>
      <w:r w:rsidRPr="009F7CD8">
        <w:rPr>
          <w:rFonts w:eastAsia="Times New Roman" w:cs="Times New Roman"/>
        </w:rPr>
        <w:t xml:space="preserve">Computer </w:t>
      </w:r>
      <w:r w:rsidR="00C45CDE">
        <w:rPr>
          <w:rFonts w:eastAsia="Times New Roman" w:cs="Times New Roman"/>
        </w:rPr>
        <w:t xml:space="preserve">and Information </w:t>
      </w:r>
      <w:r w:rsidRPr="009F7CD8">
        <w:rPr>
          <w:rFonts w:eastAsia="Times New Roman" w:cs="Times New Roman"/>
        </w:rPr>
        <w:t>Science, Karnataka Regional Engineering College</w:t>
      </w:r>
      <w:r w:rsidR="008A019F">
        <w:rPr>
          <w:rFonts w:eastAsia="Times New Roman" w:cs="Times New Roman"/>
        </w:rPr>
        <w:t xml:space="preserve"> (KREC)</w:t>
      </w:r>
      <w:r w:rsidRPr="009F7CD8">
        <w:rPr>
          <w:rFonts w:eastAsia="Times New Roman" w:cs="Times New Roman"/>
        </w:rPr>
        <w:t>, University of M</w:t>
      </w:r>
      <w:r>
        <w:rPr>
          <w:rFonts w:eastAsia="Times New Roman" w:cs="Times New Roman"/>
        </w:rPr>
        <w:t>angalore, Karnataka, India</w:t>
      </w:r>
    </w:p>
    <w:p w14:paraId="17BAE56F" w14:textId="0796B7F9" w:rsidR="00175B00" w:rsidRDefault="00175B00" w:rsidP="00CF46B1">
      <w:pPr>
        <w:pStyle w:val="ListParagraph"/>
        <w:numPr>
          <w:ilvl w:val="0"/>
          <w:numId w:val="1"/>
        </w:numPr>
        <w:spacing w:after="0" w:line="240" w:lineRule="auto"/>
        <w:ind w:left="720"/>
        <w:rPr>
          <w:rFonts w:eastAsia="Times New Roman" w:cs="Times New Roman"/>
        </w:rPr>
      </w:pPr>
      <w:r w:rsidRPr="00175B00">
        <w:rPr>
          <w:rFonts w:eastAsia="Times New Roman" w:cs="Times New Roman"/>
        </w:rPr>
        <w:t xml:space="preserve">Bachelor of Science in </w:t>
      </w:r>
      <w:r w:rsidR="00C45CDE" w:rsidRPr="009F7CD8">
        <w:rPr>
          <w:rFonts w:eastAsia="Times New Roman" w:cs="Times New Roman"/>
        </w:rPr>
        <w:t xml:space="preserve">Engineering </w:t>
      </w:r>
      <w:r w:rsidR="00C45CDE">
        <w:rPr>
          <w:rFonts w:eastAsia="Times New Roman" w:cs="Times New Roman"/>
        </w:rPr>
        <w:t xml:space="preserve">in </w:t>
      </w:r>
      <w:r w:rsidR="00C45CDE" w:rsidRPr="009F7CD8">
        <w:rPr>
          <w:rFonts w:eastAsia="Times New Roman" w:cs="Times New Roman"/>
        </w:rPr>
        <w:t xml:space="preserve">Computer </w:t>
      </w:r>
      <w:r w:rsidR="00C45CDE">
        <w:rPr>
          <w:rFonts w:eastAsia="Times New Roman" w:cs="Times New Roman"/>
        </w:rPr>
        <w:t xml:space="preserve">and Information </w:t>
      </w:r>
      <w:r w:rsidR="00C45CDE" w:rsidRPr="009F7CD8">
        <w:rPr>
          <w:rFonts w:eastAsia="Times New Roman" w:cs="Times New Roman"/>
        </w:rPr>
        <w:t>Science</w:t>
      </w:r>
      <w:r w:rsidRPr="00175B00">
        <w:rPr>
          <w:rFonts w:eastAsia="Times New Roman" w:cs="Times New Roman"/>
        </w:rPr>
        <w:t xml:space="preserve">, </w:t>
      </w:r>
      <w:proofErr w:type="spellStart"/>
      <w:r w:rsidRPr="00175B00">
        <w:rPr>
          <w:rFonts w:eastAsia="Times New Roman" w:cs="Times New Roman"/>
        </w:rPr>
        <w:t>Malnad</w:t>
      </w:r>
      <w:proofErr w:type="spellEnd"/>
      <w:r w:rsidRPr="00175B00">
        <w:rPr>
          <w:rFonts w:eastAsia="Times New Roman" w:cs="Times New Roman"/>
        </w:rPr>
        <w:t xml:space="preserve"> College of Engineering</w:t>
      </w:r>
      <w:r w:rsidR="008A019F">
        <w:rPr>
          <w:rFonts w:eastAsia="Times New Roman" w:cs="Times New Roman"/>
        </w:rPr>
        <w:t xml:space="preserve"> (MCE)</w:t>
      </w:r>
      <w:r w:rsidRPr="00175B00">
        <w:rPr>
          <w:rFonts w:eastAsia="Times New Roman" w:cs="Times New Roman"/>
        </w:rPr>
        <w:t>, University of Mysore, Karnataka, India</w:t>
      </w:r>
    </w:p>
    <w:p w14:paraId="0990CA3F" w14:textId="77777777" w:rsidR="00E40694" w:rsidRDefault="00E40694" w:rsidP="00E40694">
      <w:pPr>
        <w:spacing w:after="0" w:line="240" w:lineRule="auto"/>
        <w:rPr>
          <w:rFonts w:eastAsia="Times New Roman" w:cs="Times New Roman"/>
        </w:rPr>
      </w:pPr>
    </w:p>
    <w:p w14:paraId="1CE6A2AC" w14:textId="77777777" w:rsidR="009437CC" w:rsidRDefault="009437CC">
      <w:pPr>
        <w:rPr>
          <w:rFonts w:eastAsia="Times New Roman" w:cs="Times New Roman"/>
        </w:rPr>
      </w:pPr>
      <w:r>
        <w:rPr>
          <w:rFonts w:eastAsia="Times New Roman" w:cs="Times New Roman"/>
        </w:rPr>
        <w:br w:type="page"/>
      </w:r>
    </w:p>
    <w:p w14:paraId="4FD2D17F" w14:textId="73519C50" w:rsidR="00603CB0" w:rsidRPr="00603CB0" w:rsidRDefault="00E40694" w:rsidP="00D51CB6">
      <w:pPr>
        <w:spacing w:after="0" w:line="240" w:lineRule="auto"/>
        <w:rPr>
          <w:rFonts w:eastAsia="Times New Roman" w:cs="Times New Roman"/>
        </w:rPr>
      </w:pPr>
      <w:r>
        <w:rPr>
          <w:rFonts w:eastAsia="Times New Roman" w:cs="Times New Roman"/>
        </w:rPr>
        <w:lastRenderedPageBreak/>
        <w:t>Certifications:</w:t>
      </w:r>
    </w:p>
    <w:p w14:paraId="22336EA5" w14:textId="252D3712" w:rsidR="005F6498" w:rsidRDefault="005F6498" w:rsidP="00CF46B1">
      <w:pPr>
        <w:pStyle w:val="ListParagraph"/>
        <w:numPr>
          <w:ilvl w:val="0"/>
          <w:numId w:val="4"/>
        </w:numPr>
        <w:spacing w:after="0" w:line="240" w:lineRule="auto"/>
        <w:rPr>
          <w:rFonts w:eastAsia="Times New Roman" w:cs="Times New Roman"/>
        </w:rPr>
      </w:pPr>
      <w:bookmarkStart w:id="2" w:name="OLE_LINK18"/>
      <w:r>
        <w:rPr>
          <w:rFonts w:eastAsia="Times New Roman" w:cs="Times New Roman"/>
        </w:rPr>
        <w:t>Databricks</w:t>
      </w:r>
      <w:bookmarkEnd w:id="2"/>
      <w:r>
        <w:rPr>
          <w:rFonts w:eastAsia="Times New Roman" w:cs="Times New Roman"/>
        </w:rPr>
        <w:t xml:space="preserve"> Certified: Gen AI and LLM</w:t>
      </w:r>
      <w:r w:rsidR="005A40CB">
        <w:rPr>
          <w:rFonts w:eastAsia="Times New Roman" w:cs="Times New Roman"/>
        </w:rPr>
        <w:t xml:space="preserve"> Leadership</w:t>
      </w:r>
    </w:p>
    <w:p w14:paraId="5585755F" w14:textId="0BC2F42A" w:rsidR="005A40CB" w:rsidRDefault="005A40CB" w:rsidP="00CF46B1">
      <w:pPr>
        <w:pStyle w:val="ListParagraph"/>
        <w:numPr>
          <w:ilvl w:val="0"/>
          <w:numId w:val="4"/>
        </w:numPr>
        <w:spacing w:after="0" w:line="240" w:lineRule="auto"/>
        <w:rPr>
          <w:rFonts w:eastAsia="Times New Roman" w:cs="Times New Roman"/>
        </w:rPr>
      </w:pPr>
      <w:r w:rsidRPr="005A40CB">
        <w:rPr>
          <w:rFonts w:eastAsia="Times New Roman" w:cs="Times New Roman"/>
        </w:rPr>
        <w:t>Databricks Certified:</w:t>
      </w:r>
      <w:r>
        <w:rPr>
          <w:rFonts w:eastAsia="Times New Roman" w:cs="Times New Roman"/>
        </w:rPr>
        <w:t xml:space="preserve"> Data and </w:t>
      </w:r>
      <w:bookmarkStart w:id="3" w:name="OLE_LINK21"/>
      <w:r>
        <w:rPr>
          <w:rFonts w:eastAsia="Times New Roman" w:cs="Times New Roman"/>
        </w:rPr>
        <w:t>Governance</w:t>
      </w:r>
      <w:bookmarkEnd w:id="3"/>
      <w:r>
        <w:rPr>
          <w:rFonts w:eastAsia="Times New Roman" w:cs="Times New Roman"/>
        </w:rPr>
        <w:t xml:space="preserve"> on Unity Catalog</w:t>
      </w:r>
    </w:p>
    <w:p w14:paraId="0E8D9736" w14:textId="59E430DD" w:rsidR="00CA6F24" w:rsidRDefault="00CA6F24" w:rsidP="00CF46B1">
      <w:pPr>
        <w:pStyle w:val="ListParagraph"/>
        <w:numPr>
          <w:ilvl w:val="0"/>
          <w:numId w:val="4"/>
        </w:numPr>
        <w:spacing w:after="0" w:line="240" w:lineRule="auto"/>
        <w:rPr>
          <w:rFonts w:eastAsia="Times New Roman" w:cs="Times New Roman"/>
        </w:rPr>
      </w:pPr>
      <w:r w:rsidRPr="00376FED">
        <w:rPr>
          <w:rFonts w:eastAsia="Times New Roman" w:cs="Times New Roman"/>
        </w:rPr>
        <w:t>Microsoft Certified:</w:t>
      </w:r>
      <w:r>
        <w:rPr>
          <w:rFonts w:eastAsia="Times New Roman" w:cs="Times New Roman"/>
        </w:rPr>
        <w:t xml:space="preserve"> Azure Solutions Architect</w:t>
      </w:r>
    </w:p>
    <w:p w14:paraId="1F84BCBC" w14:textId="3F8BCBCF" w:rsidR="00CA6F24" w:rsidRDefault="00CA6F24" w:rsidP="00CF46B1">
      <w:pPr>
        <w:pStyle w:val="ListParagraph"/>
        <w:numPr>
          <w:ilvl w:val="0"/>
          <w:numId w:val="4"/>
        </w:numPr>
        <w:spacing w:after="0" w:line="240" w:lineRule="auto"/>
        <w:rPr>
          <w:rFonts w:eastAsia="Times New Roman" w:cs="Times New Roman"/>
        </w:rPr>
      </w:pPr>
      <w:r w:rsidRPr="00376FED">
        <w:rPr>
          <w:rFonts w:eastAsia="Times New Roman" w:cs="Times New Roman"/>
        </w:rPr>
        <w:t>Microsoft Certified:</w:t>
      </w:r>
      <w:r w:rsidR="000F5B23">
        <w:rPr>
          <w:rFonts w:eastAsia="Times New Roman" w:cs="Times New Roman"/>
        </w:rPr>
        <w:t xml:space="preserve"> Azure Security Engineer</w:t>
      </w:r>
    </w:p>
    <w:p w14:paraId="0AD3C1A8" w14:textId="48FD755B" w:rsidR="000F5B23" w:rsidRDefault="000F5B23" w:rsidP="00CF46B1">
      <w:pPr>
        <w:pStyle w:val="ListParagraph"/>
        <w:numPr>
          <w:ilvl w:val="0"/>
          <w:numId w:val="4"/>
        </w:numPr>
        <w:spacing w:after="0" w:line="240" w:lineRule="auto"/>
        <w:rPr>
          <w:rFonts w:eastAsia="Times New Roman" w:cs="Times New Roman"/>
        </w:rPr>
      </w:pPr>
      <w:r w:rsidRPr="000F5B23">
        <w:rPr>
          <w:rFonts w:eastAsia="Times New Roman" w:cs="Times New Roman"/>
        </w:rPr>
        <w:t>Microsoft Certified:</w:t>
      </w:r>
      <w:r>
        <w:rPr>
          <w:rFonts w:eastAsia="Times New Roman" w:cs="Times New Roman"/>
        </w:rPr>
        <w:t xml:space="preserve"> Azure Data Engineer</w:t>
      </w:r>
    </w:p>
    <w:p w14:paraId="432D4356" w14:textId="65F1F695" w:rsidR="00376FED" w:rsidRDefault="00376FED" w:rsidP="00CF46B1">
      <w:pPr>
        <w:pStyle w:val="ListParagraph"/>
        <w:numPr>
          <w:ilvl w:val="0"/>
          <w:numId w:val="4"/>
        </w:numPr>
        <w:spacing w:after="0" w:line="240" w:lineRule="auto"/>
        <w:rPr>
          <w:rFonts w:eastAsia="Times New Roman" w:cs="Times New Roman"/>
        </w:rPr>
      </w:pPr>
      <w:r w:rsidRPr="00376FED">
        <w:rPr>
          <w:rFonts w:eastAsia="Times New Roman" w:cs="Times New Roman"/>
        </w:rPr>
        <w:t>Microsoft Certified: DevOps Engineer Expert</w:t>
      </w:r>
    </w:p>
    <w:p w14:paraId="28B577F7" w14:textId="37F3CF9C" w:rsidR="00376FED" w:rsidRDefault="00376FED" w:rsidP="00CF46B1">
      <w:pPr>
        <w:pStyle w:val="ListParagraph"/>
        <w:numPr>
          <w:ilvl w:val="0"/>
          <w:numId w:val="4"/>
        </w:numPr>
        <w:spacing w:after="0" w:line="240" w:lineRule="auto"/>
        <w:rPr>
          <w:rFonts w:eastAsia="Times New Roman" w:cs="Times New Roman"/>
        </w:rPr>
      </w:pPr>
      <w:r w:rsidRPr="001D5EA5">
        <w:rPr>
          <w:rFonts w:eastAsia="Times New Roman" w:cs="Times New Roman"/>
        </w:rPr>
        <w:t>Microsoft Certified: Azure Developer Associate</w:t>
      </w:r>
    </w:p>
    <w:p w14:paraId="4DC494CB" w14:textId="0A42CB45" w:rsidR="001D5EA5" w:rsidRPr="001D5EA5" w:rsidRDefault="001D5EA5" w:rsidP="00CF46B1">
      <w:pPr>
        <w:pStyle w:val="ListParagraph"/>
        <w:numPr>
          <w:ilvl w:val="0"/>
          <w:numId w:val="4"/>
        </w:numPr>
        <w:spacing w:after="0" w:line="240" w:lineRule="auto"/>
        <w:rPr>
          <w:rFonts w:eastAsia="Times New Roman" w:cs="Times New Roman"/>
        </w:rPr>
      </w:pPr>
      <w:r w:rsidRPr="001D5EA5">
        <w:rPr>
          <w:rFonts w:eastAsia="Times New Roman" w:cs="Times New Roman"/>
        </w:rPr>
        <w:t>Microsoft Certified: Azure Fundamentals</w:t>
      </w:r>
    </w:p>
    <w:p w14:paraId="368AA3F5" w14:textId="163D835E" w:rsidR="00897D53" w:rsidRDefault="00897D53" w:rsidP="00CF46B1">
      <w:pPr>
        <w:pStyle w:val="ListParagraph"/>
        <w:numPr>
          <w:ilvl w:val="0"/>
          <w:numId w:val="4"/>
        </w:numPr>
        <w:spacing w:after="0" w:line="240" w:lineRule="auto"/>
        <w:rPr>
          <w:rFonts w:eastAsia="Times New Roman" w:cs="Times New Roman"/>
        </w:rPr>
      </w:pPr>
      <w:r>
        <w:rPr>
          <w:rFonts w:eastAsia="Times New Roman" w:cs="Times New Roman"/>
        </w:rPr>
        <w:t>Artificial Intelligence and Machine Learning</w:t>
      </w:r>
    </w:p>
    <w:p w14:paraId="12AB92A7" w14:textId="5C8C2F2C" w:rsidR="00E40694" w:rsidRDefault="00E40694" w:rsidP="00CF46B1">
      <w:pPr>
        <w:pStyle w:val="ListParagraph"/>
        <w:numPr>
          <w:ilvl w:val="0"/>
          <w:numId w:val="4"/>
        </w:numPr>
        <w:spacing w:after="0" w:line="240" w:lineRule="auto"/>
        <w:rPr>
          <w:rFonts w:eastAsia="Times New Roman" w:cs="Times New Roman"/>
        </w:rPr>
      </w:pPr>
      <w:proofErr w:type="spellStart"/>
      <w:r w:rsidRPr="00E40694">
        <w:rPr>
          <w:rFonts w:eastAsia="Times New Roman" w:cs="Times New Roman"/>
        </w:rPr>
        <w:t>Togaf</w:t>
      </w:r>
      <w:proofErr w:type="spellEnd"/>
      <w:r w:rsidRPr="00E40694">
        <w:rPr>
          <w:rFonts w:eastAsia="Times New Roman" w:cs="Times New Roman"/>
        </w:rPr>
        <w:t xml:space="preserve"> 9 </w:t>
      </w:r>
      <w:r w:rsidR="00127D88">
        <w:rPr>
          <w:rFonts w:eastAsia="Times New Roman" w:cs="Times New Roman"/>
        </w:rPr>
        <w:t>Certified</w:t>
      </w:r>
    </w:p>
    <w:p w14:paraId="26B713CA" w14:textId="4BEDB562" w:rsidR="00E40694" w:rsidRDefault="00965373" w:rsidP="00CF46B1">
      <w:pPr>
        <w:pStyle w:val="ListParagraph"/>
        <w:numPr>
          <w:ilvl w:val="0"/>
          <w:numId w:val="4"/>
        </w:numPr>
        <w:spacing w:after="0" w:line="240" w:lineRule="auto"/>
        <w:rPr>
          <w:rFonts w:eastAsia="Times New Roman" w:cs="Times New Roman"/>
        </w:rPr>
      </w:pPr>
      <w:r w:rsidRPr="00E40694">
        <w:rPr>
          <w:rFonts w:eastAsia="Times New Roman" w:cs="Times New Roman"/>
        </w:rPr>
        <w:t>S</w:t>
      </w:r>
      <w:r>
        <w:rPr>
          <w:rFonts w:eastAsia="Times New Roman" w:cs="Times New Roman"/>
        </w:rPr>
        <w:t>a</w:t>
      </w:r>
      <w:r w:rsidRPr="00E40694">
        <w:rPr>
          <w:rFonts w:eastAsia="Times New Roman" w:cs="Times New Roman"/>
        </w:rPr>
        <w:t>fe</w:t>
      </w:r>
      <w:r w:rsidR="00E40694" w:rsidRPr="00E40694">
        <w:rPr>
          <w:rFonts w:eastAsia="Times New Roman" w:cs="Times New Roman"/>
        </w:rPr>
        <w:t xml:space="preserve"> </w:t>
      </w:r>
      <w:r w:rsidR="007D315C">
        <w:rPr>
          <w:rFonts w:eastAsia="Times New Roman" w:cs="Times New Roman"/>
        </w:rPr>
        <w:t xml:space="preserve">Agile </w:t>
      </w:r>
      <w:r w:rsidR="00E40694" w:rsidRPr="00E40694">
        <w:rPr>
          <w:rFonts w:eastAsia="Times New Roman" w:cs="Times New Roman"/>
        </w:rPr>
        <w:t>4.0</w:t>
      </w:r>
      <w:r w:rsidR="00127D88">
        <w:rPr>
          <w:rFonts w:eastAsia="Times New Roman" w:cs="Times New Roman"/>
        </w:rPr>
        <w:t xml:space="preserve"> Certified</w:t>
      </w:r>
    </w:p>
    <w:p w14:paraId="6E5F6042" w14:textId="63A43726" w:rsidR="00E40694" w:rsidRDefault="00E40694" w:rsidP="00CF46B1">
      <w:pPr>
        <w:pStyle w:val="ListParagraph"/>
        <w:numPr>
          <w:ilvl w:val="0"/>
          <w:numId w:val="4"/>
        </w:numPr>
        <w:spacing w:after="0" w:line="240" w:lineRule="auto"/>
        <w:rPr>
          <w:rFonts w:eastAsia="Times New Roman" w:cs="Times New Roman"/>
        </w:rPr>
      </w:pPr>
      <w:r w:rsidRPr="00E40694">
        <w:rPr>
          <w:rFonts w:eastAsia="Times New Roman" w:cs="Times New Roman"/>
        </w:rPr>
        <w:t>Leadership and Managing Teams</w:t>
      </w:r>
      <w:r w:rsidR="00127D88" w:rsidRPr="00127D88">
        <w:rPr>
          <w:rFonts w:eastAsia="Times New Roman" w:cs="Times New Roman"/>
        </w:rPr>
        <w:t xml:space="preserve"> </w:t>
      </w:r>
      <w:r w:rsidR="00127D88">
        <w:rPr>
          <w:rFonts w:eastAsia="Times New Roman" w:cs="Times New Roman"/>
        </w:rPr>
        <w:t>Certified</w:t>
      </w:r>
    </w:p>
    <w:p w14:paraId="2AF916BF" w14:textId="2DE4993A" w:rsidR="00E40694" w:rsidRDefault="00E40694" w:rsidP="00CF46B1">
      <w:pPr>
        <w:pStyle w:val="ListParagraph"/>
        <w:numPr>
          <w:ilvl w:val="0"/>
          <w:numId w:val="4"/>
        </w:numPr>
        <w:spacing w:after="0" w:line="240" w:lineRule="auto"/>
        <w:rPr>
          <w:rFonts w:eastAsia="Times New Roman" w:cs="Times New Roman"/>
        </w:rPr>
      </w:pPr>
      <w:r>
        <w:rPr>
          <w:rFonts w:eastAsia="Times New Roman" w:cs="Times New Roman"/>
        </w:rPr>
        <w:t xml:space="preserve">Cloudera Big-Data </w:t>
      </w:r>
      <w:r w:rsidR="00127D88">
        <w:rPr>
          <w:rFonts w:eastAsia="Times New Roman" w:cs="Times New Roman"/>
        </w:rPr>
        <w:t>Certified</w:t>
      </w:r>
    </w:p>
    <w:p w14:paraId="30EA671E" w14:textId="17FBAA50" w:rsidR="00E40694" w:rsidRDefault="00E40694" w:rsidP="00CF46B1">
      <w:pPr>
        <w:pStyle w:val="ListParagraph"/>
        <w:numPr>
          <w:ilvl w:val="0"/>
          <w:numId w:val="4"/>
        </w:numPr>
        <w:spacing w:after="0" w:line="240" w:lineRule="auto"/>
        <w:rPr>
          <w:rFonts w:eastAsia="Times New Roman" w:cs="Times New Roman"/>
        </w:rPr>
      </w:pPr>
      <w:r>
        <w:rPr>
          <w:rFonts w:eastAsia="Times New Roman" w:cs="Times New Roman"/>
        </w:rPr>
        <w:t>Hortonworks Big-Data</w:t>
      </w:r>
      <w:r w:rsidR="00127D88">
        <w:rPr>
          <w:rFonts w:eastAsia="Times New Roman" w:cs="Times New Roman"/>
        </w:rPr>
        <w:t xml:space="preserve"> Certified</w:t>
      </w:r>
    </w:p>
    <w:p w14:paraId="5E41AD60" w14:textId="150341EB" w:rsidR="007D315C" w:rsidRDefault="007D315C" w:rsidP="00CF46B1">
      <w:pPr>
        <w:pStyle w:val="ListParagraph"/>
        <w:numPr>
          <w:ilvl w:val="0"/>
          <w:numId w:val="4"/>
        </w:numPr>
        <w:spacing w:after="0" w:line="240" w:lineRule="auto"/>
        <w:rPr>
          <w:rFonts w:eastAsia="Times New Roman" w:cs="Times New Roman"/>
        </w:rPr>
      </w:pPr>
      <w:r>
        <w:rPr>
          <w:rFonts w:eastAsia="Times New Roman" w:cs="Times New Roman"/>
        </w:rPr>
        <w:t>SAP Business Objects</w:t>
      </w:r>
      <w:r w:rsidR="00127D88">
        <w:rPr>
          <w:rFonts w:eastAsia="Times New Roman" w:cs="Times New Roman"/>
        </w:rPr>
        <w:t xml:space="preserve"> Certified</w:t>
      </w:r>
    </w:p>
    <w:p w14:paraId="26846E1C" w14:textId="005D64AB" w:rsidR="00C83C42" w:rsidRDefault="00C83C42" w:rsidP="00CF46B1">
      <w:pPr>
        <w:pStyle w:val="ListParagraph"/>
        <w:numPr>
          <w:ilvl w:val="0"/>
          <w:numId w:val="4"/>
        </w:numPr>
        <w:spacing w:after="0" w:line="240" w:lineRule="auto"/>
        <w:rPr>
          <w:rFonts w:eastAsia="Times New Roman" w:cs="Times New Roman"/>
        </w:rPr>
      </w:pPr>
      <w:r>
        <w:rPr>
          <w:rFonts w:eastAsia="Times New Roman" w:cs="Times New Roman"/>
        </w:rPr>
        <w:t>IBM Data Architect</w:t>
      </w:r>
      <w:r w:rsidR="00127D88">
        <w:rPr>
          <w:rFonts w:eastAsia="Times New Roman" w:cs="Times New Roman"/>
        </w:rPr>
        <w:t xml:space="preserve"> Certified</w:t>
      </w:r>
    </w:p>
    <w:p w14:paraId="273FC171" w14:textId="00BA4810" w:rsidR="00C83C42" w:rsidRPr="00E40694" w:rsidRDefault="00C83C42" w:rsidP="00CF46B1">
      <w:pPr>
        <w:pStyle w:val="ListParagraph"/>
        <w:numPr>
          <w:ilvl w:val="0"/>
          <w:numId w:val="4"/>
        </w:numPr>
        <w:spacing w:after="0" w:line="240" w:lineRule="auto"/>
        <w:rPr>
          <w:rFonts w:eastAsia="Times New Roman" w:cs="Times New Roman"/>
        </w:rPr>
      </w:pPr>
      <w:r>
        <w:rPr>
          <w:rFonts w:eastAsia="Times New Roman" w:cs="Times New Roman"/>
        </w:rPr>
        <w:t>IBM RTL SAP</w:t>
      </w:r>
      <w:r w:rsidR="00127D88">
        <w:rPr>
          <w:rFonts w:eastAsia="Times New Roman" w:cs="Times New Roman"/>
        </w:rPr>
        <w:t xml:space="preserve"> Certified</w:t>
      </w:r>
    </w:p>
    <w:sectPr w:rsidR="00C83C42" w:rsidRPr="00E40694" w:rsidSect="009C3726">
      <w:headerReference w:type="default" r:id="rId8"/>
      <w:footerReference w:type="default" r:id="rId9"/>
      <w:footerReference w:type="first" r:id="rId10"/>
      <w:pgSz w:w="12240" w:h="15840" w:code="1"/>
      <w:pgMar w:top="1080" w:right="1080" w:bottom="1267" w:left="907" w:header="36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679D" w14:textId="77777777" w:rsidR="006610FA" w:rsidRDefault="006610FA">
      <w:pPr>
        <w:spacing w:after="0" w:line="240" w:lineRule="auto"/>
      </w:pPr>
      <w:r>
        <w:separator/>
      </w:r>
    </w:p>
  </w:endnote>
  <w:endnote w:type="continuationSeparator" w:id="0">
    <w:p w14:paraId="38E62738" w14:textId="77777777" w:rsidR="006610FA" w:rsidRDefault="00661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F7ED" w14:textId="4851FEB0" w:rsidR="001B40E0" w:rsidRPr="00F73255" w:rsidRDefault="009C3726" w:rsidP="00F73255">
    <w:pPr>
      <w:pStyle w:val="Footer"/>
      <w:pBdr>
        <w:top w:val="thinThickSmallGap" w:sz="24" w:space="1" w:color="622423"/>
      </w:pBdr>
      <w:tabs>
        <w:tab w:val="right" w:pos="10253"/>
      </w:tabs>
      <w:rPr>
        <w:rFonts w:ascii="Cambria" w:hAnsi="Cambria"/>
      </w:rPr>
    </w:pPr>
    <w:r>
      <w:rPr>
        <w:rFonts w:ascii="Cambria" w:hAnsi="Cambria"/>
      </w:rPr>
      <w:tab/>
    </w:r>
    <w:r>
      <w:rPr>
        <w:rFonts w:ascii="Cambria" w:hAnsi="Cambria"/>
      </w:rPr>
      <w:tab/>
    </w:r>
    <w:r>
      <w:rPr>
        <w:rFonts w:ascii="Cambria" w:hAnsi="Cambria"/>
      </w:rPr>
      <w:tab/>
    </w:r>
    <w:r w:rsidRPr="00F73255">
      <w:rPr>
        <w:rFonts w:ascii="Cambria" w:hAnsi="Cambria"/>
      </w:rPr>
      <w:t xml:space="preserve">Page </w:t>
    </w:r>
    <w:r w:rsidRPr="00F73255">
      <w:rPr>
        <w:rFonts w:ascii="Calibri" w:hAnsi="Calibri"/>
      </w:rPr>
      <w:fldChar w:fldCharType="begin"/>
    </w:r>
    <w:r>
      <w:instrText xml:space="preserve"> PAGE   \* MERGEFORMAT </w:instrText>
    </w:r>
    <w:r w:rsidRPr="00F73255">
      <w:rPr>
        <w:rFonts w:ascii="Calibri" w:hAnsi="Calibri"/>
      </w:rPr>
      <w:fldChar w:fldCharType="separate"/>
    </w:r>
    <w:r w:rsidR="00CE68BF" w:rsidRPr="00CE68BF">
      <w:rPr>
        <w:rFonts w:ascii="Cambria" w:hAnsi="Cambria"/>
        <w:noProof/>
      </w:rPr>
      <w:t>2</w:t>
    </w:r>
    <w:r w:rsidRPr="00F73255">
      <w:rPr>
        <w:rFonts w:ascii="Cambria" w:hAnsi="Cambria"/>
        <w:noProof/>
      </w:rPr>
      <w:fldChar w:fldCharType="end"/>
    </w:r>
  </w:p>
  <w:p w14:paraId="1B404A64" w14:textId="77777777" w:rsidR="001B40E0" w:rsidRPr="00D61786" w:rsidRDefault="001B40E0" w:rsidP="00D61786">
    <w:pPr>
      <w:pStyle w:val="Footer"/>
      <w:jc w:val="center"/>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3106" w14:textId="73BB1280" w:rsidR="001B40E0" w:rsidRPr="003B03CC" w:rsidRDefault="009C3726" w:rsidP="003B03CC">
    <w:pPr>
      <w:pStyle w:val="Footer"/>
      <w:pBdr>
        <w:top w:val="thinThickSmallGap" w:sz="24" w:space="1" w:color="622423"/>
      </w:pBdr>
      <w:tabs>
        <w:tab w:val="right" w:pos="10253"/>
      </w:tabs>
      <w:rPr>
        <w:rFonts w:ascii="Cambria" w:hAnsi="Cambria"/>
      </w:rPr>
    </w:pPr>
    <w:r>
      <w:rPr>
        <w:rFonts w:ascii="Cambria" w:hAnsi="Cambria"/>
      </w:rPr>
      <w:tab/>
    </w:r>
    <w:r w:rsidR="00552F89">
      <w:rPr>
        <w:rFonts w:ascii="Cambria" w:hAnsi="Cambria"/>
      </w:rPr>
      <w:tab/>
    </w:r>
    <w:r w:rsidRPr="003B03CC">
      <w:rPr>
        <w:rFonts w:ascii="Cambria" w:hAnsi="Cambria"/>
      </w:rPr>
      <w:t xml:space="preserve">Page </w:t>
    </w:r>
    <w:r w:rsidRPr="003B03CC">
      <w:rPr>
        <w:rFonts w:ascii="Calibri" w:hAnsi="Calibri"/>
      </w:rPr>
      <w:fldChar w:fldCharType="begin"/>
    </w:r>
    <w:r>
      <w:instrText xml:space="preserve"> PAGE   \* MERGEFORMAT </w:instrText>
    </w:r>
    <w:r w:rsidRPr="003B03CC">
      <w:rPr>
        <w:rFonts w:ascii="Calibri" w:hAnsi="Calibri"/>
      </w:rPr>
      <w:fldChar w:fldCharType="separate"/>
    </w:r>
    <w:r w:rsidR="00CE68BF" w:rsidRPr="00CE68BF">
      <w:rPr>
        <w:rFonts w:ascii="Cambria" w:hAnsi="Cambria"/>
        <w:noProof/>
      </w:rPr>
      <w:t>1</w:t>
    </w:r>
    <w:r w:rsidRPr="003B03CC">
      <w:rPr>
        <w:rFonts w:ascii="Cambria" w:hAnsi="Cambria"/>
        <w:noProof/>
      </w:rPr>
      <w:fldChar w:fldCharType="end"/>
    </w:r>
  </w:p>
  <w:p w14:paraId="2EBE6801" w14:textId="77777777" w:rsidR="001B40E0" w:rsidRPr="00D61786" w:rsidRDefault="001B40E0" w:rsidP="00D61786">
    <w:pPr>
      <w:pStyle w:val="Footer"/>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F9A7F" w14:textId="77777777" w:rsidR="006610FA" w:rsidRDefault="006610FA">
      <w:pPr>
        <w:spacing w:after="0" w:line="240" w:lineRule="auto"/>
      </w:pPr>
      <w:r>
        <w:separator/>
      </w:r>
    </w:p>
  </w:footnote>
  <w:footnote w:type="continuationSeparator" w:id="0">
    <w:p w14:paraId="32232B72" w14:textId="77777777" w:rsidR="006610FA" w:rsidRDefault="00661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577B" w14:textId="77777777" w:rsidR="001B40E0" w:rsidRPr="00433D64" w:rsidRDefault="009C3726" w:rsidP="00433D64">
    <w:pPr>
      <w:pStyle w:val="Header"/>
      <w:pBdr>
        <w:bottom w:val="thickThinSmallGap" w:sz="24" w:space="1" w:color="622423"/>
      </w:pBdr>
      <w:jc w:val="center"/>
      <w:rPr>
        <w:rFonts w:ascii="Cambria" w:hAnsi="Cambria"/>
        <w:sz w:val="32"/>
        <w:szCs w:val="32"/>
      </w:rPr>
    </w:pPr>
    <w:r>
      <w:rPr>
        <w:rFonts w:ascii="Cambria" w:hAnsi="Cambria"/>
        <w:sz w:val="32"/>
        <w:szCs w:val="32"/>
      </w:rPr>
      <w:tab/>
    </w:r>
    <w:r>
      <w:rPr>
        <w:rFonts w:ascii="Cambria" w:hAnsi="Cambria"/>
        <w:sz w:val="32"/>
        <w:szCs w:val="32"/>
      </w:rPr>
      <w:tab/>
      <w:t>Ramesh Shetty</w:t>
    </w:r>
  </w:p>
  <w:p w14:paraId="198BF090" w14:textId="77777777" w:rsidR="001B40E0" w:rsidRPr="00230D84" w:rsidRDefault="001B40E0" w:rsidP="0083776E">
    <w:pPr>
      <w:pStyle w:val="Header"/>
      <w:tabs>
        <w:tab w:val="left" w:pos="-180"/>
        <w:tab w:val="right" w:pos="10080"/>
      </w:tabs>
      <w:ind w:left="-180"/>
      <w:rPr>
        <w:rFonts w:ascii="Verdana" w:hAnsi="Verdana"/>
        <w:color w:val="BA000D"/>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E614B94"/>
    <w:multiLevelType w:val="hybridMultilevel"/>
    <w:tmpl w:val="5D5C1D9A"/>
    <w:lvl w:ilvl="0" w:tplc="17D46780">
      <w:start w:val="1"/>
      <w:numFmt w:val="bullet"/>
      <w:lvlText w:val="•"/>
      <w:lvlJc w:val="left"/>
      <w:pPr>
        <w:tabs>
          <w:tab w:val="num" w:pos="720"/>
        </w:tabs>
        <w:ind w:left="720" w:hanging="360"/>
      </w:pPr>
      <w:rPr>
        <w:rFonts w:ascii="Arial" w:hAnsi="Arial" w:hint="default"/>
      </w:rPr>
    </w:lvl>
    <w:lvl w:ilvl="1" w:tplc="F0E405E0" w:tentative="1">
      <w:start w:val="1"/>
      <w:numFmt w:val="bullet"/>
      <w:lvlText w:val="•"/>
      <w:lvlJc w:val="left"/>
      <w:pPr>
        <w:tabs>
          <w:tab w:val="num" w:pos="1440"/>
        </w:tabs>
        <w:ind w:left="1440" w:hanging="360"/>
      </w:pPr>
      <w:rPr>
        <w:rFonts w:ascii="Arial" w:hAnsi="Arial" w:hint="default"/>
      </w:rPr>
    </w:lvl>
    <w:lvl w:ilvl="2" w:tplc="A34C0618" w:tentative="1">
      <w:start w:val="1"/>
      <w:numFmt w:val="bullet"/>
      <w:lvlText w:val="•"/>
      <w:lvlJc w:val="left"/>
      <w:pPr>
        <w:tabs>
          <w:tab w:val="num" w:pos="2160"/>
        </w:tabs>
        <w:ind w:left="2160" w:hanging="360"/>
      </w:pPr>
      <w:rPr>
        <w:rFonts w:ascii="Arial" w:hAnsi="Arial" w:hint="default"/>
      </w:rPr>
    </w:lvl>
    <w:lvl w:ilvl="3" w:tplc="08FAC146" w:tentative="1">
      <w:start w:val="1"/>
      <w:numFmt w:val="bullet"/>
      <w:lvlText w:val="•"/>
      <w:lvlJc w:val="left"/>
      <w:pPr>
        <w:tabs>
          <w:tab w:val="num" w:pos="2880"/>
        </w:tabs>
        <w:ind w:left="2880" w:hanging="360"/>
      </w:pPr>
      <w:rPr>
        <w:rFonts w:ascii="Arial" w:hAnsi="Arial" w:hint="default"/>
      </w:rPr>
    </w:lvl>
    <w:lvl w:ilvl="4" w:tplc="4A9CD734" w:tentative="1">
      <w:start w:val="1"/>
      <w:numFmt w:val="bullet"/>
      <w:lvlText w:val="•"/>
      <w:lvlJc w:val="left"/>
      <w:pPr>
        <w:tabs>
          <w:tab w:val="num" w:pos="3600"/>
        </w:tabs>
        <w:ind w:left="3600" w:hanging="360"/>
      </w:pPr>
      <w:rPr>
        <w:rFonts w:ascii="Arial" w:hAnsi="Arial" w:hint="default"/>
      </w:rPr>
    </w:lvl>
    <w:lvl w:ilvl="5" w:tplc="A06CB774" w:tentative="1">
      <w:start w:val="1"/>
      <w:numFmt w:val="bullet"/>
      <w:lvlText w:val="•"/>
      <w:lvlJc w:val="left"/>
      <w:pPr>
        <w:tabs>
          <w:tab w:val="num" w:pos="4320"/>
        </w:tabs>
        <w:ind w:left="4320" w:hanging="360"/>
      </w:pPr>
      <w:rPr>
        <w:rFonts w:ascii="Arial" w:hAnsi="Arial" w:hint="default"/>
      </w:rPr>
    </w:lvl>
    <w:lvl w:ilvl="6" w:tplc="7DCEB412" w:tentative="1">
      <w:start w:val="1"/>
      <w:numFmt w:val="bullet"/>
      <w:lvlText w:val="•"/>
      <w:lvlJc w:val="left"/>
      <w:pPr>
        <w:tabs>
          <w:tab w:val="num" w:pos="5040"/>
        </w:tabs>
        <w:ind w:left="5040" w:hanging="360"/>
      </w:pPr>
      <w:rPr>
        <w:rFonts w:ascii="Arial" w:hAnsi="Arial" w:hint="default"/>
      </w:rPr>
    </w:lvl>
    <w:lvl w:ilvl="7" w:tplc="A83A6C4A" w:tentative="1">
      <w:start w:val="1"/>
      <w:numFmt w:val="bullet"/>
      <w:lvlText w:val="•"/>
      <w:lvlJc w:val="left"/>
      <w:pPr>
        <w:tabs>
          <w:tab w:val="num" w:pos="5760"/>
        </w:tabs>
        <w:ind w:left="5760" w:hanging="360"/>
      </w:pPr>
      <w:rPr>
        <w:rFonts w:ascii="Arial" w:hAnsi="Arial" w:hint="default"/>
      </w:rPr>
    </w:lvl>
    <w:lvl w:ilvl="8" w:tplc="DBD87E6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1543DEC"/>
    <w:multiLevelType w:val="hybridMultilevel"/>
    <w:tmpl w:val="9EAA58EC"/>
    <w:lvl w:ilvl="0" w:tplc="18A026C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B255631"/>
    <w:multiLevelType w:val="hybridMultilevel"/>
    <w:tmpl w:val="D812A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151608"/>
    <w:multiLevelType w:val="hybridMultilevel"/>
    <w:tmpl w:val="8A64A7BE"/>
    <w:lvl w:ilvl="0" w:tplc="18A02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E42B9F"/>
    <w:multiLevelType w:val="hybridMultilevel"/>
    <w:tmpl w:val="EFB218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7CA75CAF"/>
    <w:multiLevelType w:val="hybridMultilevel"/>
    <w:tmpl w:val="9130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985842">
    <w:abstractNumId w:val="5"/>
  </w:num>
  <w:num w:numId="2" w16cid:durableId="2059234246">
    <w:abstractNumId w:val="6"/>
  </w:num>
  <w:num w:numId="3" w16cid:durableId="1421632908">
    <w:abstractNumId w:val="4"/>
  </w:num>
  <w:num w:numId="4" w16cid:durableId="1672293435">
    <w:abstractNumId w:val="3"/>
  </w:num>
  <w:num w:numId="5" w16cid:durableId="1307396222">
    <w:abstractNumId w:val="2"/>
  </w:num>
  <w:num w:numId="6" w16cid:durableId="283006364">
    <w:abstractNumId w:val="1"/>
  </w:num>
  <w:num w:numId="7" w16cid:durableId="1249846612">
    <w:abstractNumId w:val="1"/>
  </w:num>
  <w:num w:numId="8" w16cid:durableId="769198229">
    <w:abstractNumId w:val="1"/>
  </w:num>
  <w:num w:numId="9" w16cid:durableId="59181625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4D"/>
    <w:rsid w:val="000021C5"/>
    <w:rsid w:val="00010C0D"/>
    <w:rsid w:val="00013123"/>
    <w:rsid w:val="000159A5"/>
    <w:rsid w:val="0001637F"/>
    <w:rsid w:val="000169C0"/>
    <w:rsid w:val="00016C77"/>
    <w:rsid w:val="000203EF"/>
    <w:rsid w:val="00021736"/>
    <w:rsid w:val="000236CE"/>
    <w:rsid w:val="00027BA4"/>
    <w:rsid w:val="00035B9F"/>
    <w:rsid w:val="00035D1D"/>
    <w:rsid w:val="00035F97"/>
    <w:rsid w:val="00036A34"/>
    <w:rsid w:val="00037C9D"/>
    <w:rsid w:val="00040680"/>
    <w:rsid w:val="000419E1"/>
    <w:rsid w:val="0004640D"/>
    <w:rsid w:val="000479EA"/>
    <w:rsid w:val="00047A4F"/>
    <w:rsid w:val="000522A8"/>
    <w:rsid w:val="00053794"/>
    <w:rsid w:val="00054AC1"/>
    <w:rsid w:val="00056469"/>
    <w:rsid w:val="0006031A"/>
    <w:rsid w:val="0006123C"/>
    <w:rsid w:val="0006398E"/>
    <w:rsid w:val="000647A2"/>
    <w:rsid w:val="000665F4"/>
    <w:rsid w:val="00071648"/>
    <w:rsid w:val="000721F0"/>
    <w:rsid w:val="00072C1C"/>
    <w:rsid w:val="00073A0E"/>
    <w:rsid w:val="0007569A"/>
    <w:rsid w:val="00076EFB"/>
    <w:rsid w:val="0008133D"/>
    <w:rsid w:val="00083771"/>
    <w:rsid w:val="00084BCF"/>
    <w:rsid w:val="00091189"/>
    <w:rsid w:val="0009206C"/>
    <w:rsid w:val="000934BB"/>
    <w:rsid w:val="00095330"/>
    <w:rsid w:val="000A245F"/>
    <w:rsid w:val="000A4450"/>
    <w:rsid w:val="000A5845"/>
    <w:rsid w:val="000B2CC9"/>
    <w:rsid w:val="000B49E5"/>
    <w:rsid w:val="000C1647"/>
    <w:rsid w:val="000C1749"/>
    <w:rsid w:val="000C1EC3"/>
    <w:rsid w:val="000C464A"/>
    <w:rsid w:val="000C6FC7"/>
    <w:rsid w:val="000D0C4A"/>
    <w:rsid w:val="000D2293"/>
    <w:rsid w:val="000D2E18"/>
    <w:rsid w:val="000D43EE"/>
    <w:rsid w:val="000D58E7"/>
    <w:rsid w:val="000D60F7"/>
    <w:rsid w:val="000D6D27"/>
    <w:rsid w:val="000E0158"/>
    <w:rsid w:val="000E16A2"/>
    <w:rsid w:val="000E256A"/>
    <w:rsid w:val="000E2A0D"/>
    <w:rsid w:val="000E3555"/>
    <w:rsid w:val="000E7998"/>
    <w:rsid w:val="000F0A30"/>
    <w:rsid w:val="000F0F82"/>
    <w:rsid w:val="000F1685"/>
    <w:rsid w:val="000F1E3F"/>
    <w:rsid w:val="000F4125"/>
    <w:rsid w:val="000F5B23"/>
    <w:rsid w:val="0010135D"/>
    <w:rsid w:val="001013E7"/>
    <w:rsid w:val="001019B0"/>
    <w:rsid w:val="00107AEC"/>
    <w:rsid w:val="001114E9"/>
    <w:rsid w:val="00112780"/>
    <w:rsid w:val="00113FF4"/>
    <w:rsid w:val="00117C40"/>
    <w:rsid w:val="00122ACB"/>
    <w:rsid w:val="00122D84"/>
    <w:rsid w:val="00123691"/>
    <w:rsid w:val="001270A8"/>
    <w:rsid w:val="00127D88"/>
    <w:rsid w:val="00130B39"/>
    <w:rsid w:val="00130FA7"/>
    <w:rsid w:val="0013235C"/>
    <w:rsid w:val="00133FBF"/>
    <w:rsid w:val="001347B8"/>
    <w:rsid w:val="00134DA4"/>
    <w:rsid w:val="001375E4"/>
    <w:rsid w:val="001425A6"/>
    <w:rsid w:val="00147AA7"/>
    <w:rsid w:val="00150E04"/>
    <w:rsid w:val="00150F47"/>
    <w:rsid w:val="00151173"/>
    <w:rsid w:val="001524B0"/>
    <w:rsid w:val="00153469"/>
    <w:rsid w:val="0015346B"/>
    <w:rsid w:val="00153D54"/>
    <w:rsid w:val="00155360"/>
    <w:rsid w:val="00155B2E"/>
    <w:rsid w:val="00165769"/>
    <w:rsid w:val="00166F79"/>
    <w:rsid w:val="0017002A"/>
    <w:rsid w:val="00175B00"/>
    <w:rsid w:val="0017674A"/>
    <w:rsid w:val="00176D07"/>
    <w:rsid w:val="001770E8"/>
    <w:rsid w:val="00180E5F"/>
    <w:rsid w:val="00182475"/>
    <w:rsid w:val="00184792"/>
    <w:rsid w:val="001879BB"/>
    <w:rsid w:val="00190F71"/>
    <w:rsid w:val="001937E4"/>
    <w:rsid w:val="00193C49"/>
    <w:rsid w:val="00193CC2"/>
    <w:rsid w:val="00193DA3"/>
    <w:rsid w:val="0019491F"/>
    <w:rsid w:val="00194AD6"/>
    <w:rsid w:val="001A1830"/>
    <w:rsid w:val="001A262F"/>
    <w:rsid w:val="001A2CF3"/>
    <w:rsid w:val="001A5565"/>
    <w:rsid w:val="001A7D22"/>
    <w:rsid w:val="001B293F"/>
    <w:rsid w:val="001B40E0"/>
    <w:rsid w:val="001B5FD2"/>
    <w:rsid w:val="001C0DE3"/>
    <w:rsid w:val="001C31DC"/>
    <w:rsid w:val="001C3BA9"/>
    <w:rsid w:val="001C4359"/>
    <w:rsid w:val="001C5AAA"/>
    <w:rsid w:val="001C62F1"/>
    <w:rsid w:val="001C75DA"/>
    <w:rsid w:val="001D0E71"/>
    <w:rsid w:val="001D1AC1"/>
    <w:rsid w:val="001D5EA5"/>
    <w:rsid w:val="001D68B7"/>
    <w:rsid w:val="001D6C66"/>
    <w:rsid w:val="001E15BD"/>
    <w:rsid w:val="001E168F"/>
    <w:rsid w:val="001E18C7"/>
    <w:rsid w:val="001E1F51"/>
    <w:rsid w:val="001E2523"/>
    <w:rsid w:val="001E2899"/>
    <w:rsid w:val="001E28A9"/>
    <w:rsid w:val="001E6FE2"/>
    <w:rsid w:val="001F002F"/>
    <w:rsid w:val="001F14EE"/>
    <w:rsid w:val="001F539F"/>
    <w:rsid w:val="001F5FC0"/>
    <w:rsid w:val="001F67F6"/>
    <w:rsid w:val="002006CA"/>
    <w:rsid w:val="002040FD"/>
    <w:rsid w:val="0020535A"/>
    <w:rsid w:val="00207251"/>
    <w:rsid w:val="00207303"/>
    <w:rsid w:val="002164A0"/>
    <w:rsid w:val="00216D3D"/>
    <w:rsid w:val="00220706"/>
    <w:rsid w:val="00220F49"/>
    <w:rsid w:val="00221F8B"/>
    <w:rsid w:val="0022346B"/>
    <w:rsid w:val="0022639D"/>
    <w:rsid w:val="0022651A"/>
    <w:rsid w:val="002316F7"/>
    <w:rsid w:val="002320C5"/>
    <w:rsid w:val="002321B1"/>
    <w:rsid w:val="00232CAB"/>
    <w:rsid w:val="002331EB"/>
    <w:rsid w:val="00234382"/>
    <w:rsid w:val="002361DC"/>
    <w:rsid w:val="002362D8"/>
    <w:rsid w:val="002431A4"/>
    <w:rsid w:val="00244A71"/>
    <w:rsid w:val="00244BEA"/>
    <w:rsid w:val="00246D13"/>
    <w:rsid w:val="00247104"/>
    <w:rsid w:val="002479F6"/>
    <w:rsid w:val="00251B0E"/>
    <w:rsid w:val="00252E96"/>
    <w:rsid w:val="00256F17"/>
    <w:rsid w:val="002619DA"/>
    <w:rsid w:val="00261F5D"/>
    <w:rsid w:val="00263F02"/>
    <w:rsid w:val="00265334"/>
    <w:rsid w:val="00265AD3"/>
    <w:rsid w:val="0026600F"/>
    <w:rsid w:val="00267D55"/>
    <w:rsid w:val="00272A6A"/>
    <w:rsid w:val="002743C3"/>
    <w:rsid w:val="00274D03"/>
    <w:rsid w:val="00280D2B"/>
    <w:rsid w:val="002846A9"/>
    <w:rsid w:val="00284FD6"/>
    <w:rsid w:val="00285C4D"/>
    <w:rsid w:val="002868C8"/>
    <w:rsid w:val="00291B4E"/>
    <w:rsid w:val="002940B9"/>
    <w:rsid w:val="0029571E"/>
    <w:rsid w:val="00296930"/>
    <w:rsid w:val="002A00EF"/>
    <w:rsid w:val="002A13F1"/>
    <w:rsid w:val="002A3581"/>
    <w:rsid w:val="002A5DC1"/>
    <w:rsid w:val="002A6DBA"/>
    <w:rsid w:val="002A7099"/>
    <w:rsid w:val="002B0215"/>
    <w:rsid w:val="002B0EB9"/>
    <w:rsid w:val="002B4672"/>
    <w:rsid w:val="002B5835"/>
    <w:rsid w:val="002C03AC"/>
    <w:rsid w:val="002C25EF"/>
    <w:rsid w:val="002C319B"/>
    <w:rsid w:val="002C374B"/>
    <w:rsid w:val="002C51B7"/>
    <w:rsid w:val="002C5CD1"/>
    <w:rsid w:val="002D18CF"/>
    <w:rsid w:val="002E0456"/>
    <w:rsid w:val="002E35BC"/>
    <w:rsid w:val="002E4ACD"/>
    <w:rsid w:val="002E5798"/>
    <w:rsid w:val="002E5DBA"/>
    <w:rsid w:val="002F047B"/>
    <w:rsid w:val="002F23CD"/>
    <w:rsid w:val="002F2DF4"/>
    <w:rsid w:val="002F39B2"/>
    <w:rsid w:val="002F4A94"/>
    <w:rsid w:val="00301D30"/>
    <w:rsid w:val="0030726B"/>
    <w:rsid w:val="00307AA9"/>
    <w:rsid w:val="00307DDE"/>
    <w:rsid w:val="00311A9A"/>
    <w:rsid w:val="0031544A"/>
    <w:rsid w:val="003172A8"/>
    <w:rsid w:val="0032046A"/>
    <w:rsid w:val="00320EB3"/>
    <w:rsid w:val="003212AE"/>
    <w:rsid w:val="00321BBD"/>
    <w:rsid w:val="003227B1"/>
    <w:rsid w:val="00326B19"/>
    <w:rsid w:val="00326CC6"/>
    <w:rsid w:val="0032757A"/>
    <w:rsid w:val="00330315"/>
    <w:rsid w:val="00330C64"/>
    <w:rsid w:val="00331EC4"/>
    <w:rsid w:val="003320F1"/>
    <w:rsid w:val="003329AC"/>
    <w:rsid w:val="00333D44"/>
    <w:rsid w:val="00340BFE"/>
    <w:rsid w:val="00343A85"/>
    <w:rsid w:val="0034528B"/>
    <w:rsid w:val="0035118D"/>
    <w:rsid w:val="00352E5F"/>
    <w:rsid w:val="003547CE"/>
    <w:rsid w:val="003555B9"/>
    <w:rsid w:val="00355E24"/>
    <w:rsid w:val="00357F8A"/>
    <w:rsid w:val="00360C20"/>
    <w:rsid w:val="00363A81"/>
    <w:rsid w:val="00364CED"/>
    <w:rsid w:val="00365B59"/>
    <w:rsid w:val="00365E15"/>
    <w:rsid w:val="003663EF"/>
    <w:rsid w:val="00370A5C"/>
    <w:rsid w:val="00376472"/>
    <w:rsid w:val="00376FED"/>
    <w:rsid w:val="00380263"/>
    <w:rsid w:val="003819C9"/>
    <w:rsid w:val="0038336E"/>
    <w:rsid w:val="00386B0D"/>
    <w:rsid w:val="003908FC"/>
    <w:rsid w:val="0039116B"/>
    <w:rsid w:val="0039494E"/>
    <w:rsid w:val="00397FEA"/>
    <w:rsid w:val="003A0190"/>
    <w:rsid w:val="003A3C07"/>
    <w:rsid w:val="003A4C83"/>
    <w:rsid w:val="003A5625"/>
    <w:rsid w:val="003A6116"/>
    <w:rsid w:val="003A6531"/>
    <w:rsid w:val="003A6DC0"/>
    <w:rsid w:val="003B18EF"/>
    <w:rsid w:val="003B268F"/>
    <w:rsid w:val="003B293E"/>
    <w:rsid w:val="003B441A"/>
    <w:rsid w:val="003B4CAE"/>
    <w:rsid w:val="003B6D07"/>
    <w:rsid w:val="003B71B4"/>
    <w:rsid w:val="003C2E2D"/>
    <w:rsid w:val="003C2E57"/>
    <w:rsid w:val="003C64E4"/>
    <w:rsid w:val="003D14F9"/>
    <w:rsid w:val="003D1B0D"/>
    <w:rsid w:val="003D6655"/>
    <w:rsid w:val="003D78FD"/>
    <w:rsid w:val="003D7C23"/>
    <w:rsid w:val="003E244C"/>
    <w:rsid w:val="003E2E90"/>
    <w:rsid w:val="003E3C2F"/>
    <w:rsid w:val="003E5CAE"/>
    <w:rsid w:val="003E6431"/>
    <w:rsid w:val="003E738F"/>
    <w:rsid w:val="003E7F6E"/>
    <w:rsid w:val="003F7FF2"/>
    <w:rsid w:val="0040377D"/>
    <w:rsid w:val="0040483C"/>
    <w:rsid w:val="00411203"/>
    <w:rsid w:val="00411F86"/>
    <w:rsid w:val="00413120"/>
    <w:rsid w:val="004149E3"/>
    <w:rsid w:val="004153C4"/>
    <w:rsid w:val="004158FE"/>
    <w:rsid w:val="00415E8F"/>
    <w:rsid w:val="00416393"/>
    <w:rsid w:val="00416B9A"/>
    <w:rsid w:val="00421E7F"/>
    <w:rsid w:val="0042464C"/>
    <w:rsid w:val="00425FFC"/>
    <w:rsid w:val="004272CD"/>
    <w:rsid w:val="004276B9"/>
    <w:rsid w:val="00431BB7"/>
    <w:rsid w:val="004321C1"/>
    <w:rsid w:val="00440D95"/>
    <w:rsid w:val="00446C8A"/>
    <w:rsid w:val="00453707"/>
    <w:rsid w:val="004553B5"/>
    <w:rsid w:val="00460506"/>
    <w:rsid w:val="0046358E"/>
    <w:rsid w:val="00464B0B"/>
    <w:rsid w:val="00466532"/>
    <w:rsid w:val="00466D4E"/>
    <w:rsid w:val="00474C55"/>
    <w:rsid w:val="00475032"/>
    <w:rsid w:val="00475A31"/>
    <w:rsid w:val="00476104"/>
    <w:rsid w:val="004765B0"/>
    <w:rsid w:val="00476992"/>
    <w:rsid w:val="00480B16"/>
    <w:rsid w:val="004853C4"/>
    <w:rsid w:val="00487538"/>
    <w:rsid w:val="004908BC"/>
    <w:rsid w:val="00490DA3"/>
    <w:rsid w:val="00491CF4"/>
    <w:rsid w:val="00493DBC"/>
    <w:rsid w:val="004A447E"/>
    <w:rsid w:val="004B1B63"/>
    <w:rsid w:val="004B2C79"/>
    <w:rsid w:val="004B45B4"/>
    <w:rsid w:val="004B52F8"/>
    <w:rsid w:val="004B57ED"/>
    <w:rsid w:val="004B5CDB"/>
    <w:rsid w:val="004B6662"/>
    <w:rsid w:val="004B6A50"/>
    <w:rsid w:val="004B7C1A"/>
    <w:rsid w:val="004C0BD5"/>
    <w:rsid w:val="004C40A6"/>
    <w:rsid w:val="004C526C"/>
    <w:rsid w:val="004C5697"/>
    <w:rsid w:val="004C623C"/>
    <w:rsid w:val="004D101B"/>
    <w:rsid w:val="004D22A4"/>
    <w:rsid w:val="004E1A95"/>
    <w:rsid w:val="004E1CBB"/>
    <w:rsid w:val="004E66A8"/>
    <w:rsid w:val="004F207E"/>
    <w:rsid w:val="004F4987"/>
    <w:rsid w:val="00502B51"/>
    <w:rsid w:val="005066D2"/>
    <w:rsid w:val="00507605"/>
    <w:rsid w:val="00507AFB"/>
    <w:rsid w:val="00510239"/>
    <w:rsid w:val="005104A3"/>
    <w:rsid w:val="00510983"/>
    <w:rsid w:val="005225A9"/>
    <w:rsid w:val="00523C0E"/>
    <w:rsid w:val="005270D0"/>
    <w:rsid w:val="00532568"/>
    <w:rsid w:val="00532F27"/>
    <w:rsid w:val="00535A15"/>
    <w:rsid w:val="00537419"/>
    <w:rsid w:val="005379B5"/>
    <w:rsid w:val="00537D18"/>
    <w:rsid w:val="00541FF1"/>
    <w:rsid w:val="00542DC8"/>
    <w:rsid w:val="005456FC"/>
    <w:rsid w:val="0054641A"/>
    <w:rsid w:val="00550B0F"/>
    <w:rsid w:val="00552D27"/>
    <w:rsid w:val="00552F89"/>
    <w:rsid w:val="00553959"/>
    <w:rsid w:val="00555E6F"/>
    <w:rsid w:val="0055636B"/>
    <w:rsid w:val="00556BAA"/>
    <w:rsid w:val="00563248"/>
    <w:rsid w:val="00565689"/>
    <w:rsid w:val="005656BB"/>
    <w:rsid w:val="00565E51"/>
    <w:rsid w:val="00567086"/>
    <w:rsid w:val="00567BB6"/>
    <w:rsid w:val="0057178E"/>
    <w:rsid w:val="0057279F"/>
    <w:rsid w:val="00574B34"/>
    <w:rsid w:val="00577668"/>
    <w:rsid w:val="00577E55"/>
    <w:rsid w:val="005805B7"/>
    <w:rsid w:val="00580B2C"/>
    <w:rsid w:val="0058418A"/>
    <w:rsid w:val="0058438F"/>
    <w:rsid w:val="00590C3A"/>
    <w:rsid w:val="00591006"/>
    <w:rsid w:val="005913A8"/>
    <w:rsid w:val="00591DB0"/>
    <w:rsid w:val="005A0D0C"/>
    <w:rsid w:val="005A40CB"/>
    <w:rsid w:val="005A5D25"/>
    <w:rsid w:val="005B0B05"/>
    <w:rsid w:val="005B3B0C"/>
    <w:rsid w:val="005B4EE4"/>
    <w:rsid w:val="005B5963"/>
    <w:rsid w:val="005B5969"/>
    <w:rsid w:val="005B615F"/>
    <w:rsid w:val="005C4471"/>
    <w:rsid w:val="005C4DF8"/>
    <w:rsid w:val="005C5EB4"/>
    <w:rsid w:val="005C63AA"/>
    <w:rsid w:val="005C7E72"/>
    <w:rsid w:val="005D1FFE"/>
    <w:rsid w:val="005D4B49"/>
    <w:rsid w:val="005D68B1"/>
    <w:rsid w:val="005D70EE"/>
    <w:rsid w:val="005D73E2"/>
    <w:rsid w:val="005E5660"/>
    <w:rsid w:val="005E5E6C"/>
    <w:rsid w:val="005E7502"/>
    <w:rsid w:val="005F38FB"/>
    <w:rsid w:val="005F5605"/>
    <w:rsid w:val="005F5EC7"/>
    <w:rsid w:val="005F6498"/>
    <w:rsid w:val="005F6907"/>
    <w:rsid w:val="006024D4"/>
    <w:rsid w:val="00603CB0"/>
    <w:rsid w:val="00604B7E"/>
    <w:rsid w:val="00604FA5"/>
    <w:rsid w:val="0060765D"/>
    <w:rsid w:val="00607AC5"/>
    <w:rsid w:val="0061150D"/>
    <w:rsid w:val="006147C0"/>
    <w:rsid w:val="00615ABC"/>
    <w:rsid w:val="006160A8"/>
    <w:rsid w:val="006175A6"/>
    <w:rsid w:val="00617C2A"/>
    <w:rsid w:val="0062001C"/>
    <w:rsid w:val="00624B5A"/>
    <w:rsid w:val="00627B71"/>
    <w:rsid w:val="006315AC"/>
    <w:rsid w:val="00632849"/>
    <w:rsid w:val="00632DC4"/>
    <w:rsid w:val="00634277"/>
    <w:rsid w:val="00636B13"/>
    <w:rsid w:val="00636ED1"/>
    <w:rsid w:val="0064054E"/>
    <w:rsid w:val="00641C86"/>
    <w:rsid w:val="00642AAE"/>
    <w:rsid w:val="00650C18"/>
    <w:rsid w:val="00652149"/>
    <w:rsid w:val="0065291E"/>
    <w:rsid w:val="00657C05"/>
    <w:rsid w:val="00660C32"/>
    <w:rsid w:val="00660C8C"/>
    <w:rsid w:val="006610FA"/>
    <w:rsid w:val="0066298E"/>
    <w:rsid w:val="00663D59"/>
    <w:rsid w:val="00665521"/>
    <w:rsid w:val="00667865"/>
    <w:rsid w:val="0067026F"/>
    <w:rsid w:val="0067158E"/>
    <w:rsid w:val="006728DF"/>
    <w:rsid w:val="00682377"/>
    <w:rsid w:val="00682647"/>
    <w:rsid w:val="00683B65"/>
    <w:rsid w:val="00690B2A"/>
    <w:rsid w:val="00691D97"/>
    <w:rsid w:val="006979F9"/>
    <w:rsid w:val="006A01CB"/>
    <w:rsid w:val="006A1B0C"/>
    <w:rsid w:val="006A2830"/>
    <w:rsid w:val="006B0B7F"/>
    <w:rsid w:val="006B0FAE"/>
    <w:rsid w:val="006C152B"/>
    <w:rsid w:val="006C2475"/>
    <w:rsid w:val="006C3042"/>
    <w:rsid w:val="006C5813"/>
    <w:rsid w:val="006C5D7B"/>
    <w:rsid w:val="006C5E71"/>
    <w:rsid w:val="006D04AD"/>
    <w:rsid w:val="006D23D1"/>
    <w:rsid w:val="006D2760"/>
    <w:rsid w:val="006D2DC6"/>
    <w:rsid w:val="006D4134"/>
    <w:rsid w:val="006D5542"/>
    <w:rsid w:val="006D691F"/>
    <w:rsid w:val="006E06BC"/>
    <w:rsid w:val="006E1EE4"/>
    <w:rsid w:val="006E4DE5"/>
    <w:rsid w:val="006E58B4"/>
    <w:rsid w:val="006E5EE0"/>
    <w:rsid w:val="00700095"/>
    <w:rsid w:val="007011C7"/>
    <w:rsid w:val="00702BA9"/>
    <w:rsid w:val="00705598"/>
    <w:rsid w:val="007065AD"/>
    <w:rsid w:val="007104C8"/>
    <w:rsid w:val="00710FAD"/>
    <w:rsid w:val="0072027E"/>
    <w:rsid w:val="00722102"/>
    <w:rsid w:val="007246A7"/>
    <w:rsid w:val="00730ED0"/>
    <w:rsid w:val="00731188"/>
    <w:rsid w:val="0073420F"/>
    <w:rsid w:val="007366BE"/>
    <w:rsid w:val="00736BCD"/>
    <w:rsid w:val="007403D4"/>
    <w:rsid w:val="007436B1"/>
    <w:rsid w:val="007442D4"/>
    <w:rsid w:val="00751059"/>
    <w:rsid w:val="007515EC"/>
    <w:rsid w:val="00753438"/>
    <w:rsid w:val="00753726"/>
    <w:rsid w:val="0075525C"/>
    <w:rsid w:val="00756A04"/>
    <w:rsid w:val="007613B6"/>
    <w:rsid w:val="0076146D"/>
    <w:rsid w:val="00762574"/>
    <w:rsid w:val="00765009"/>
    <w:rsid w:val="007706EC"/>
    <w:rsid w:val="0077519A"/>
    <w:rsid w:val="00775238"/>
    <w:rsid w:val="00776469"/>
    <w:rsid w:val="00777FD3"/>
    <w:rsid w:val="007814E5"/>
    <w:rsid w:val="00781A6C"/>
    <w:rsid w:val="007834E8"/>
    <w:rsid w:val="0078717A"/>
    <w:rsid w:val="00787881"/>
    <w:rsid w:val="00787F13"/>
    <w:rsid w:val="007906D4"/>
    <w:rsid w:val="007919CF"/>
    <w:rsid w:val="00791CD5"/>
    <w:rsid w:val="00794FA0"/>
    <w:rsid w:val="007A6791"/>
    <w:rsid w:val="007A6CED"/>
    <w:rsid w:val="007A739F"/>
    <w:rsid w:val="007B0BE0"/>
    <w:rsid w:val="007B1E3D"/>
    <w:rsid w:val="007B2EAD"/>
    <w:rsid w:val="007B331E"/>
    <w:rsid w:val="007B33F7"/>
    <w:rsid w:val="007B5ACC"/>
    <w:rsid w:val="007B62C9"/>
    <w:rsid w:val="007C2843"/>
    <w:rsid w:val="007C66D2"/>
    <w:rsid w:val="007D1C69"/>
    <w:rsid w:val="007D1EBE"/>
    <w:rsid w:val="007D315C"/>
    <w:rsid w:val="007D4916"/>
    <w:rsid w:val="007D4AF2"/>
    <w:rsid w:val="007E15F1"/>
    <w:rsid w:val="007E44A5"/>
    <w:rsid w:val="007E45C0"/>
    <w:rsid w:val="007E78E9"/>
    <w:rsid w:val="007F1C0A"/>
    <w:rsid w:val="007F3C68"/>
    <w:rsid w:val="007F7A21"/>
    <w:rsid w:val="008006F9"/>
    <w:rsid w:val="008026DB"/>
    <w:rsid w:val="008030BF"/>
    <w:rsid w:val="00804C06"/>
    <w:rsid w:val="00805618"/>
    <w:rsid w:val="00806106"/>
    <w:rsid w:val="00810571"/>
    <w:rsid w:val="0081285F"/>
    <w:rsid w:val="00812DD6"/>
    <w:rsid w:val="00812DFE"/>
    <w:rsid w:val="00813C83"/>
    <w:rsid w:val="0081558A"/>
    <w:rsid w:val="008218D6"/>
    <w:rsid w:val="00823F27"/>
    <w:rsid w:val="00824D2F"/>
    <w:rsid w:val="008260A3"/>
    <w:rsid w:val="008263F4"/>
    <w:rsid w:val="00832944"/>
    <w:rsid w:val="00832EFC"/>
    <w:rsid w:val="008352BE"/>
    <w:rsid w:val="00853222"/>
    <w:rsid w:val="0085430A"/>
    <w:rsid w:val="00855918"/>
    <w:rsid w:val="00855CE4"/>
    <w:rsid w:val="00857B7A"/>
    <w:rsid w:val="00861323"/>
    <w:rsid w:val="00861AD0"/>
    <w:rsid w:val="00864F08"/>
    <w:rsid w:val="008657DD"/>
    <w:rsid w:val="0086782F"/>
    <w:rsid w:val="00870AFC"/>
    <w:rsid w:val="00873DE8"/>
    <w:rsid w:val="00875B3E"/>
    <w:rsid w:val="00876B28"/>
    <w:rsid w:val="00880934"/>
    <w:rsid w:val="008829F6"/>
    <w:rsid w:val="0088364C"/>
    <w:rsid w:val="00890DA4"/>
    <w:rsid w:val="0089544A"/>
    <w:rsid w:val="00897D53"/>
    <w:rsid w:val="008A019F"/>
    <w:rsid w:val="008A01BC"/>
    <w:rsid w:val="008A0553"/>
    <w:rsid w:val="008A2261"/>
    <w:rsid w:val="008A453E"/>
    <w:rsid w:val="008A4FD8"/>
    <w:rsid w:val="008B0F28"/>
    <w:rsid w:val="008B1A93"/>
    <w:rsid w:val="008B1C7E"/>
    <w:rsid w:val="008B1D92"/>
    <w:rsid w:val="008B37AA"/>
    <w:rsid w:val="008B7ACC"/>
    <w:rsid w:val="008C3464"/>
    <w:rsid w:val="008C3BDD"/>
    <w:rsid w:val="008C6301"/>
    <w:rsid w:val="008C73BA"/>
    <w:rsid w:val="008C74E4"/>
    <w:rsid w:val="008D2D2B"/>
    <w:rsid w:val="008D2DB9"/>
    <w:rsid w:val="008D422D"/>
    <w:rsid w:val="008E3AC9"/>
    <w:rsid w:val="008E5CF4"/>
    <w:rsid w:val="008E6110"/>
    <w:rsid w:val="008E6234"/>
    <w:rsid w:val="008F145B"/>
    <w:rsid w:val="008F444D"/>
    <w:rsid w:val="008F6AFA"/>
    <w:rsid w:val="00900170"/>
    <w:rsid w:val="009004EE"/>
    <w:rsid w:val="009036FE"/>
    <w:rsid w:val="0090679F"/>
    <w:rsid w:val="00907B16"/>
    <w:rsid w:val="0091379F"/>
    <w:rsid w:val="00917C85"/>
    <w:rsid w:val="00921A6D"/>
    <w:rsid w:val="009220E4"/>
    <w:rsid w:val="00923193"/>
    <w:rsid w:val="009237BE"/>
    <w:rsid w:val="00923A54"/>
    <w:rsid w:val="00924AC7"/>
    <w:rsid w:val="00925260"/>
    <w:rsid w:val="00925AE7"/>
    <w:rsid w:val="0092624E"/>
    <w:rsid w:val="00932F4B"/>
    <w:rsid w:val="00933A01"/>
    <w:rsid w:val="00936B14"/>
    <w:rsid w:val="0093753A"/>
    <w:rsid w:val="009437CC"/>
    <w:rsid w:val="00944BD8"/>
    <w:rsid w:val="009507A5"/>
    <w:rsid w:val="0095099D"/>
    <w:rsid w:val="009509C2"/>
    <w:rsid w:val="00952010"/>
    <w:rsid w:val="00952BC3"/>
    <w:rsid w:val="009546B3"/>
    <w:rsid w:val="0096193C"/>
    <w:rsid w:val="00962712"/>
    <w:rsid w:val="00965373"/>
    <w:rsid w:val="00970E21"/>
    <w:rsid w:val="00971C3B"/>
    <w:rsid w:val="00974B05"/>
    <w:rsid w:val="009770BD"/>
    <w:rsid w:val="009778AD"/>
    <w:rsid w:val="00980456"/>
    <w:rsid w:val="0098230B"/>
    <w:rsid w:val="0098437F"/>
    <w:rsid w:val="00986069"/>
    <w:rsid w:val="00986BBA"/>
    <w:rsid w:val="00987F0A"/>
    <w:rsid w:val="00990616"/>
    <w:rsid w:val="009948CD"/>
    <w:rsid w:val="00994B0D"/>
    <w:rsid w:val="00997C28"/>
    <w:rsid w:val="009A0C83"/>
    <w:rsid w:val="009A0C8E"/>
    <w:rsid w:val="009A1577"/>
    <w:rsid w:val="009A2B18"/>
    <w:rsid w:val="009A67C2"/>
    <w:rsid w:val="009B252F"/>
    <w:rsid w:val="009B3F56"/>
    <w:rsid w:val="009B6248"/>
    <w:rsid w:val="009B66C1"/>
    <w:rsid w:val="009B675F"/>
    <w:rsid w:val="009B6A78"/>
    <w:rsid w:val="009B6F35"/>
    <w:rsid w:val="009C0917"/>
    <w:rsid w:val="009C3726"/>
    <w:rsid w:val="009C7406"/>
    <w:rsid w:val="009D0A2F"/>
    <w:rsid w:val="009D1927"/>
    <w:rsid w:val="009D3A67"/>
    <w:rsid w:val="009D47AF"/>
    <w:rsid w:val="009D5219"/>
    <w:rsid w:val="009D6E67"/>
    <w:rsid w:val="009E2D65"/>
    <w:rsid w:val="009E3ADD"/>
    <w:rsid w:val="009F0664"/>
    <w:rsid w:val="009F18BE"/>
    <w:rsid w:val="009F2522"/>
    <w:rsid w:val="009F6FBD"/>
    <w:rsid w:val="009F7CD8"/>
    <w:rsid w:val="00A012C5"/>
    <w:rsid w:val="00A0470C"/>
    <w:rsid w:val="00A066A1"/>
    <w:rsid w:val="00A103A3"/>
    <w:rsid w:val="00A105DC"/>
    <w:rsid w:val="00A11193"/>
    <w:rsid w:val="00A11D26"/>
    <w:rsid w:val="00A132A8"/>
    <w:rsid w:val="00A205D4"/>
    <w:rsid w:val="00A237F1"/>
    <w:rsid w:val="00A259F3"/>
    <w:rsid w:val="00A30E98"/>
    <w:rsid w:val="00A31279"/>
    <w:rsid w:val="00A321CF"/>
    <w:rsid w:val="00A3251D"/>
    <w:rsid w:val="00A326B0"/>
    <w:rsid w:val="00A35FA8"/>
    <w:rsid w:val="00A40D74"/>
    <w:rsid w:val="00A417D9"/>
    <w:rsid w:val="00A46B14"/>
    <w:rsid w:val="00A47613"/>
    <w:rsid w:val="00A47DCC"/>
    <w:rsid w:val="00A515D0"/>
    <w:rsid w:val="00A55543"/>
    <w:rsid w:val="00A57A53"/>
    <w:rsid w:val="00A60D7F"/>
    <w:rsid w:val="00A621A3"/>
    <w:rsid w:val="00A64BFD"/>
    <w:rsid w:val="00A6698B"/>
    <w:rsid w:val="00A67A03"/>
    <w:rsid w:val="00A72EE8"/>
    <w:rsid w:val="00A83097"/>
    <w:rsid w:val="00A836E6"/>
    <w:rsid w:val="00A84A8A"/>
    <w:rsid w:val="00A87148"/>
    <w:rsid w:val="00A913A0"/>
    <w:rsid w:val="00A92D18"/>
    <w:rsid w:val="00A951AF"/>
    <w:rsid w:val="00A959C6"/>
    <w:rsid w:val="00A96886"/>
    <w:rsid w:val="00AA0DCA"/>
    <w:rsid w:val="00AA0E06"/>
    <w:rsid w:val="00AA6374"/>
    <w:rsid w:val="00AB0A0F"/>
    <w:rsid w:val="00AB1B9A"/>
    <w:rsid w:val="00AB1F26"/>
    <w:rsid w:val="00AB2033"/>
    <w:rsid w:val="00AB22A1"/>
    <w:rsid w:val="00AB30CC"/>
    <w:rsid w:val="00AB3254"/>
    <w:rsid w:val="00AB35E7"/>
    <w:rsid w:val="00AB3BDF"/>
    <w:rsid w:val="00AB650C"/>
    <w:rsid w:val="00AC0545"/>
    <w:rsid w:val="00AC06E0"/>
    <w:rsid w:val="00AC1886"/>
    <w:rsid w:val="00AC2C97"/>
    <w:rsid w:val="00AC3257"/>
    <w:rsid w:val="00AC390E"/>
    <w:rsid w:val="00AC7350"/>
    <w:rsid w:val="00AD0059"/>
    <w:rsid w:val="00AD1075"/>
    <w:rsid w:val="00AD11AC"/>
    <w:rsid w:val="00AD56C6"/>
    <w:rsid w:val="00AE5F8B"/>
    <w:rsid w:val="00AE6906"/>
    <w:rsid w:val="00AE6F6F"/>
    <w:rsid w:val="00AF0797"/>
    <w:rsid w:val="00AF2754"/>
    <w:rsid w:val="00AF3F7E"/>
    <w:rsid w:val="00AF55EB"/>
    <w:rsid w:val="00AF7AB1"/>
    <w:rsid w:val="00B0080A"/>
    <w:rsid w:val="00B134D2"/>
    <w:rsid w:val="00B21B85"/>
    <w:rsid w:val="00B22251"/>
    <w:rsid w:val="00B22D6C"/>
    <w:rsid w:val="00B240DA"/>
    <w:rsid w:val="00B25EEB"/>
    <w:rsid w:val="00B3501B"/>
    <w:rsid w:val="00B424A8"/>
    <w:rsid w:val="00B4455F"/>
    <w:rsid w:val="00B52777"/>
    <w:rsid w:val="00B53F29"/>
    <w:rsid w:val="00B60B0C"/>
    <w:rsid w:val="00B60B8B"/>
    <w:rsid w:val="00B61DF9"/>
    <w:rsid w:val="00B65F9F"/>
    <w:rsid w:val="00B72FBB"/>
    <w:rsid w:val="00B73D06"/>
    <w:rsid w:val="00B75728"/>
    <w:rsid w:val="00B800CA"/>
    <w:rsid w:val="00B83294"/>
    <w:rsid w:val="00B8595D"/>
    <w:rsid w:val="00B87400"/>
    <w:rsid w:val="00B91522"/>
    <w:rsid w:val="00B921F4"/>
    <w:rsid w:val="00B92CB4"/>
    <w:rsid w:val="00B95B1C"/>
    <w:rsid w:val="00B973E3"/>
    <w:rsid w:val="00BA31B8"/>
    <w:rsid w:val="00BA3533"/>
    <w:rsid w:val="00BA3B35"/>
    <w:rsid w:val="00BA3CF2"/>
    <w:rsid w:val="00BB1574"/>
    <w:rsid w:val="00BB1654"/>
    <w:rsid w:val="00BB2719"/>
    <w:rsid w:val="00BB34D3"/>
    <w:rsid w:val="00BB370C"/>
    <w:rsid w:val="00BC0B90"/>
    <w:rsid w:val="00BC1DDC"/>
    <w:rsid w:val="00BC3BFA"/>
    <w:rsid w:val="00BC541D"/>
    <w:rsid w:val="00BD0E01"/>
    <w:rsid w:val="00BD1F2D"/>
    <w:rsid w:val="00BD24DE"/>
    <w:rsid w:val="00BD55D7"/>
    <w:rsid w:val="00BD64CE"/>
    <w:rsid w:val="00BE05F6"/>
    <w:rsid w:val="00BE165A"/>
    <w:rsid w:val="00BE2709"/>
    <w:rsid w:val="00BE57E7"/>
    <w:rsid w:val="00BF0B07"/>
    <w:rsid w:val="00BF1C44"/>
    <w:rsid w:val="00BF419C"/>
    <w:rsid w:val="00BF72E6"/>
    <w:rsid w:val="00BF79A7"/>
    <w:rsid w:val="00C02A34"/>
    <w:rsid w:val="00C053F1"/>
    <w:rsid w:val="00C0676E"/>
    <w:rsid w:val="00C07048"/>
    <w:rsid w:val="00C0717D"/>
    <w:rsid w:val="00C1742F"/>
    <w:rsid w:val="00C17954"/>
    <w:rsid w:val="00C206CF"/>
    <w:rsid w:val="00C21CC2"/>
    <w:rsid w:val="00C23BE4"/>
    <w:rsid w:val="00C24BBB"/>
    <w:rsid w:val="00C25C8A"/>
    <w:rsid w:val="00C3057F"/>
    <w:rsid w:val="00C315D2"/>
    <w:rsid w:val="00C319FA"/>
    <w:rsid w:val="00C32A05"/>
    <w:rsid w:val="00C32ACC"/>
    <w:rsid w:val="00C34084"/>
    <w:rsid w:val="00C345F3"/>
    <w:rsid w:val="00C3475A"/>
    <w:rsid w:val="00C34A67"/>
    <w:rsid w:val="00C41D87"/>
    <w:rsid w:val="00C43CF1"/>
    <w:rsid w:val="00C45CDE"/>
    <w:rsid w:val="00C460CF"/>
    <w:rsid w:val="00C47E83"/>
    <w:rsid w:val="00C524B6"/>
    <w:rsid w:val="00C56AB2"/>
    <w:rsid w:val="00C56F57"/>
    <w:rsid w:val="00C67A35"/>
    <w:rsid w:val="00C7169F"/>
    <w:rsid w:val="00C74FAE"/>
    <w:rsid w:val="00C8305D"/>
    <w:rsid w:val="00C83C42"/>
    <w:rsid w:val="00C84809"/>
    <w:rsid w:val="00C87D81"/>
    <w:rsid w:val="00C9098B"/>
    <w:rsid w:val="00C9572A"/>
    <w:rsid w:val="00CA05B9"/>
    <w:rsid w:val="00CA2445"/>
    <w:rsid w:val="00CA3475"/>
    <w:rsid w:val="00CA3DE2"/>
    <w:rsid w:val="00CA4C1B"/>
    <w:rsid w:val="00CA5D46"/>
    <w:rsid w:val="00CA60B3"/>
    <w:rsid w:val="00CA6549"/>
    <w:rsid w:val="00CA6B15"/>
    <w:rsid w:val="00CA6F24"/>
    <w:rsid w:val="00CA7CF7"/>
    <w:rsid w:val="00CB26C2"/>
    <w:rsid w:val="00CB49D2"/>
    <w:rsid w:val="00CB686F"/>
    <w:rsid w:val="00CC0608"/>
    <w:rsid w:val="00CC0A75"/>
    <w:rsid w:val="00CC0DD5"/>
    <w:rsid w:val="00CC13DE"/>
    <w:rsid w:val="00CC33C9"/>
    <w:rsid w:val="00CC5D57"/>
    <w:rsid w:val="00CC6496"/>
    <w:rsid w:val="00CD0A61"/>
    <w:rsid w:val="00CD163A"/>
    <w:rsid w:val="00CD37E4"/>
    <w:rsid w:val="00CD425A"/>
    <w:rsid w:val="00CD46E1"/>
    <w:rsid w:val="00CD4795"/>
    <w:rsid w:val="00CD5FBA"/>
    <w:rsid w:val="00CE11AA"/>
    <w:rsid w:val="00CE2C55"/>
    <w:rsid w:val="00CE68BF"/>
    <w:rsid w:val="00CF46B1"/>
    <w:rsid w:val="00CF5D16"/>
    <w:rsid w:val="00CF68EC"/>
    <w:rsid w:val="00CF7412"/>
    <w:rsid w:val="00D0267D"/>
    <w:rsid w:val="00D067D2"/>
    <w:rsid w:val="00D10C5F"/>
    <w:rsid w:val="00D10DFE"/>
    <w:rsid w:val="00D115FD"/>
    <w:rsid w:val="00D22A7A"/>
    <w:rsid w:val="00D23FED"/>
    <w:rsid w:val="00D24F1D"/>
    <w:rsid w:val="00D253A5"/>
    <w:rsid w:val="00D25619"/>
    <w:rsid w:val="00D25A64"/>
    <w:rsid w:val="00D26604"/>
    <w:rsid w:val="00D32336"/>
    <w:rsid w:val="00D3414F"/>
    <w:rsid w:val="00D40605"/>
    <w:rsid w:val="00D41A2F"/>
    <w:rsid w:val="00D44F52"/>
    <w:rsid w:val="00D44FAA"/>
    <w:rsid w:val="00D51B0D"/>
    <w:rsid w:val="00D51CB6"/>
    <w:rsid w:val="00D54602"/>
    <w:rsid w:val="00D56533"/>
    <w:rsid w:val="00D5721C"/>
    <w:rsid w:val="00D5766E"/>
    <w:rsid w:val="00D60208"/>
    <w:rsid w:val="00D63564"/>
    <w:rsid w:val="00D65183"/>
    <w:rsid w:val="00D679DC"/>
    <w:rsid w:val="00D72D60"/>
    <w:rsid w:val="00D73523"/>
    <w:rsid w:val="00D73D5F"/>
    <w:rsid w:val="00D73E0E"/>
    <w:rsid w:val="00D744E9"/>
    <w:rsid w:val="00D7489C"/>
    <w:rsid w:val="00D7571E"/>
    <w:rsid w:val="00D772E4"/>
    <w:rsid w:val="00D83EE4"/>
    <w:rsid w:val="00D84242"/>
    <w:rsid w:val="00D90EB4"/>
    <w:rsid w:val="00D94659"/>
    <w:rsid w:val="00D95BA9"/>
    <w:rsid w:val="00D9617E"/>
    <w:rsid w:val="00D9719A"/>
    <w:rsid w:val="00DA136C"/>
    <w:rsid w:val="00DA2FB6"/>
    <w:rsid w:val="00DA5CFB"/>
    <w:rsid w:val="00DB1471"/>
    <w:rsid w:val="00DB28A3"/>
    <w:rsid w:val="00DB4EF8"/>
    <w:rsid w:val="00DB5490"/>
    <w:rsid w:val="00DB6713"/>
    <w:rsid w:val="00DB7EE9"/>
    <w:rsid w:val="00DC12BE"/>
    <w:rsid w:val="00DC2BDD"/>
    <w:rsid w:val="00DD1A38"/>
    <w:rsid w:val="00DD32FB"/>
    <w:rsid w:val="00DD5D41"/>
    <w:rsid w:val="00DD737B"/>
    <w:rsid w:val="00DE52FE"/>
    <w:rsid w:val="00DF039B"/>
    <w:rsid w:val="00DF27B5"/>
    <w:rsid w:val="00DF37DA"/>
    <w:rsid w:val="00DF3829"/>
    <w:rsid w:val="00DF4FDA"/>
    <w:rsid w:val="00DF53A7"/>
    <w:rsid w:val="00DF6E72"/>
    <w:rsid w:val="00E02493"/>
    <w:rsid w:val="00E0551E"/>
    <w:rsid w:val="00E05A51"/>
    <w:rsid w:val="00E067DE"/>
    <w:rsid w:val="00E07B63"/>
    <w:rsid w:val="00E119ED"/>
    <w:rsid w:val="00E12F00"/>
    <w:rsid w:val="00E13E35"/>
    <w:rsid w:val="00E149AA"/>
    <w:rsid w:val="00E15033"/>
    <w:rsid w:val="00E160E9"/>
    <w:rsid w:val="00E20D2B"/>
    <w:rsid w:val="00E24A4B"/>
    <w:rsid w:val="00E305A6"/>
    <w:rsid w:val="00E3167F"/>
    <w:rsid w:val="00E319D9"/>
    <w:rsid w:val="00E34B51"/>
    <w:rsid w:val="00E40694"/>
    <w:rsid w:val="00E447A3"/>
    <w:rsid w:val="00E44803"/>
    <w:rsid w:val="00E500B2"/>
    <w:rsid w:val="00E50710"/>
    <w:rsid w:val="00E53F91"/>
    <w:rsid w:val="00E5541A"/>
    <w:rsid w:val="00E5671E"/>
    <w:rsid w:val="00E6369D"/>
    <w:rsid w:val="00E647C3"/>
    <w:rsid w:val="00E64E67"/>
    <w:rsid w:val="00E6625D"/>
    <w:rsid w:val="00E70B53"/>
    <w:rsid w:val="00E75339"/>
    <w:rsid w:val="00E80E90"/>
    <w:rsid w:val="00E80EE9"/>
    <w:rsid w:val="00E80F95"/>
    <w:rsid w:val="00E85C04"/>
    <w:rsid w:val="00E879F1"/>
    <w:rsid w:val="00E9047A"/>
    <w:rsid w:val="00E90C74"/>
    <w:rsid w:val="00E91C06"/>
    <w:rsid w:val="00E9242F"/>
    <w:rsid w:val="00EA09F5"/>
    <w:rsid w:val="00EA3A7A"/>
    <w:rsid w:val="00EA5047"/>
    <w:rsid w:val="00EA5EE2"/>
    <w:rsid w:val="00EB53A8"/>
    <w:rsid w:val="00EB5B41"/>
    <w:rsid w:val="00EC06A0"/>
    <w:rsid w:val="00EC4184"/>
    <w:rsid w:val="00ED07D3"/>
    <w:rsid w:val="00EE203A"/>
    <w:rsid w:val="00EE2801"/>
    <w:rsid w:val="00EE5A2C"/>
    <w:rsid w:val="00EE6235"/>
    <w:rsid w:val="00EE7CE2"/>
    <w:rsid w:val="00EF1302"/>
    <w:rsid w:val="00EF317F"/>
    <w:rsid w:val="00EF5059"/>
    <w:rsid w:val="00F0259C"/>
    <w:rsid w:val="00F0372C"/>
    <w:rsid w:val="00F0594C"/>
    <w:rsid w:val="00F077D9"/>
    <w:rsid w:val="00F137AE"/>
    <w:rsid w:val="00F13872"/>
    <w:rsid w:val="00F1479F"/>
    <w:rsid w:val="00F14DDD"/>
    <w:rsid w:val="00F14EE7"/>
    <w:rsid w:val="00F152FF"/>
    <w:rsid w:val="00F15306"/>
    <w:rsid w:val="00F20D88"/>
    <w:rsid w:val="00F20E17"/>
    <w:rsid w:val="00F24C8E"/>
    <w:rsid w:val="00F24F66"/>
    <w:rsid w:val="00F25AD7"/>
    <w:rsid w:val="00F25DC6"/>
    <w:rsid w:val="00F2727A"/>
    <w:rsid w:val="00F32587"/>
    <w:rsid w:val="00F34444"/>
    <w:rsid w:val="00F36046"/>
    <w:rsid w:val="00F36BC4"/>
    <w:rsid w:val="00F46C78"/>
    <w:rsid w:val="00F46EDA"/>
    <w:rsid w:val="00F503A9"/>
    <w:rsid w:val="00F52F29"/>
    <w:rsid w:val="00F53251"/>
    <w:rsid w:val="00F545D9"/>
    <w:rsid w:val="00F5562F"/>
    <w:rsid w:val="00F55E59"/>
    <w:rsid w:val="00F6011A"/>
    <w:rsid w:val="00F60952"/>
    <w:rsid w:val="00F61142"/>
    <w:rsid w:val="00F62719"/>
    <w:rsid w:val="00F629D2"/>
    <w:rsid w:val="00F64FC3"/>
    <w:rsid w:val="00F6695A"/>
    <w:rsid w:val="00F7276F"/>
    <w:rsid w:val="00F72EF3"/>
    <w:rsid w:val="00F7443D"/>
    <w:rsid w:val="00F74A73"/>
    <w:rsid w:val="00F80297"/>
    <w:rsid w:val="00F83FAD"/>
    <w:rsid w:val="00F86F9F"/>
    <w:rsid w:val="00F91C08"/>
    <w:rsid w:val="00F91CD6"/>
    <w:rsid w:val="00F93710"/>
    <w:rsid w:val="00F96198"/>
    <w:rsid w:val="00F975F9"/>
    <w:rsid w:val="00FA5121"/>
    <w:rsid w:val="00FB08A6"/>
    <w:rsid w:val="00FB1919"/>
    <w:rsid w:val="00FB2399"/>
    <w:rsid w:val="00FB2D22"/>
    <w:rsid w:val="00FB3B6D"/>
    <w:rsid w:val="00FB41D2"/>
    <w:rsid w:val="00FB5DD8"/>
    <w:rsid w:val="00FC18B9"/>
    <w:rsid w:val="00FC46C6"/>
    <w:rsid w:val="00FC4A4F"/>
    <w:rsid w:val="00FC7021"/>
    <w:rsid w:val="00FC7741"/>
    <w:rsid w:val="00FD241B"/>
    <w:rsid w:val="00FD402E"/>
    <w:rsid w:val="00FD479F"/>
    <w:rsid w:val="00FD57F8"/>
    <w:rsid w:val="00FD59FA"/>
    <w:rsid w:val="00FD5A7A"/>
    <w:rsid w:val="00FD6B7D"/>
    <w:rsid w:val="00FD6ED4"/>
    <w:rsid w:val="00FE2ACE"/>
    <w:rsid w:val="00FE671F"/>
    <w:rsid w:val="00FE7BCC"/>
    <w:rsid w:val="00FF43BC"/>
    <w:rsid w:val="00FF4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62DA7F"/>
  <w15:docId w15:val="{5A6EB16F-754A-4C81-81B7-E7A424B1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3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726"/>
  </w:style>
  <w:style w:type="paragraph" w:styleId="Footer">
    <w:name w:val="footer"/>
    <w:basedOn w:val="Normal"/>
    <w:link w:val="FooterChar"/>
    <w:unhideWhenUsed/>
    <w:rsid w:val="009C3726"/>
    <w:pPr>
      <w:tabs>
        <w:tab w:val="center" w:pos="4680"/>
        <w:tab w:val="right" w:pos="9360"/>
      </w:tabs>
      <w:spacing w:after="0" w:line="240" w:lineRule="auto"/>
    </w:pPr>
  </w:style>
  <w:style w:type="character" w:customStyle="1" w:styleId="FooterChar">
    <w:name w:val="Footer Char"/>
    <w:basedOn w:val="DefaultParagraphFont"/>
    <w:link w:val="Footer"/>
    <w:rsid w:val="009C3726"/>
  </w:style>
  <w:style w:type="character" w:customStyle="1" w:styleId="blackclass1">
    <w:name w:val="blackclass1"/>
    <w:rsid w:val="00F152FF"/>
    <w:rPr>
      <w:color w:val="000000"/>
    </w:rPr>
  </w:style>
  <w:style w:type="character" w:customStyle="1" w:styleId="phraseanchor">
    <w:name w:val="phrase_anchor"/>
    <w:rsid w:val="00F152FF"/>
  </w:style>
  <w:style w:type="paragraph" w:styleId="ListParagraph">
    <w:name w:val="List Paragraph"/>
    <w:basedOn w:val="Normal"/>
    <w:uiPriority w:val="34"/>
    <w:qFormat/>
    <w:rsid w:val="00705598"/>
    <w:pPr>
      <w:ind w:left="720"/>
      <w:contextualSpacing/>
    </w:pPr>
  </w:style>
  <w:style w:type="table" w:styleId="TableGrid">
    <w:name w:val="Table Grid"/>
    <w:basedOn w:val="TableNormal"/>
    <w:uiPriority w:val="59"/>
    <w:rsid w:val="003A5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293E"/>
    <w:rPr>
      <w:color w:val="0000FF" w:themeColor="hyperlink"/>
      <w:u w:val="single"/>
    </w:rPr>
  </w:style>
  <w:style w:type="character" w:customStyle="1" w:styleId="apple-converted-space">
    <w:name w:val="apple-converted-space"/>
    <w:basedOn w:val="DefaultParagraphFont"/>
    <w:rsid w:val="000647A2"/>
  </w:style>
  <w:style w:type="character" w:styleId="FollowedHyperlink">
    <w:name w:val="FollowedHyperlink"/>
    <w:basedOn w:val="DefaultParagraphFont"/>
    <w:uiPriority w:val="99"/>
    <w:semiHidden/>
    <w:unhideWhenUsed/>
    <w:rsid w:val="00BF72E6"/>
    <w:rPr>
      <w:color w:val="800080" w:themeColor="followedHyperlink"/>
      <w:u w:val="single"/>
    </w:rPr>
  </w:style>
  <w:style w:type="paragraph" w:styleId="BalloonText">
    <w:name w:val="Balloon Text"/>
    <w:basedOn w:val="Normal"/>
    <w:link w:val="BalloonTextChar"/>
    <w:uiPriority w:val="99"/>
    <w:semiHidden/>
    <w:unhideWhenUsed/>
    <w:rsid w:val="00567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BB6"/>
    <w:rPr>
      <w:rFonts w:ascii="Tahoma" w:hAnsi="Tahoma" w:cs="Tahoma"/>
      <w:sz w:val="16"/>
      <w:szCs w:val="16"/>
    </w:rPr>
  </w:style>
  <w:style w:type="paragraph" w:customStyle="1" w:styleId="Normal1">
    <w:name w:val="Normal1"/>
    <w:rsid w:val="00C206CF"/>
    <w:rPr>
      <w:rFonts w:ascii="Calibri" w:eastAsia="Calibri" w:hAnsi="Calibri" w:cs="Calibri"/>
      <w:color w:val="000000"/>
    </w:rPr>
  </w:style>
  <w:style w:type="character" w:customStyle="1" w:styleId="domain2">
    <w:name w:val="domain2"/>
    <w:basedOn w:val="DefaultParagraphFont"/>
    <w:rsid w:val="00952BC3"/>
  </w:style>
  <w:style w:type="character" w:customStyle="1" w:styleId="vanity-name3">
    <w:name w:val="vanity-name3"/>
    <w:basedOn w:val="DefaultParagraphFont"/>
    <w:rsid w:val="00952BC3"/>
  </w:style>
  <w:style w:type="character" w:customStyle="1" w:styleId="t-bold">
    <w:name w:val="t-bold"/>
    <w:basedOn w:val="DefaultParagraphFont"/>
    <w:rsid w:val="00876B28"/>
  </w:style>
  <w:style w:type="character" w:customStyle="1" w:styleId="visually-hidden">
    <w:name w:val="visually-hidden"/>
    <w:basedOn w:val="DefaultParagraphFont"/>
    <w:rsid w:val="00876B28"/>
  </w:style>
  <w:style w:type="character" w:customStyle="1" w:styleId="t-14">
    <w:name w:val="t-14"/>
    <w:basedOn w:val="DefaultParagraphFont"/>
    <w:rsid w:val="00876B28"/>
  </w:style>
  <w:style w:type="paragraph" w:customStyle="1" w:styleId="pvs-listitem--with-top-padding">
    <w:name w:val="pvs-list__item--with-top-padding"/>
    <w:basedOn w:val="Normal"/>
    <w:rsid w:val="00876B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4544">
      <w:bodyDiv w:val="1"/>
      <w:marLeft w:val="0"/>
      <w:marRight w:val="0"/>
      <w:marTop w:val="0"/>
      <w:marBottom w:val="0"/>
      <w:divBdr>
        <w:top w:val="none" w:sz="0" w:space="0" w:color="auto"/>
        <w:left w:val="none" w:sz="0" w:space="0" w:color="auto"/>
        <w:bottom w:val="none" w:sz="0" w:space="0" w:color="auto"/>
        <w:right w:val="none" w:sz="0" w:space="0" w:color="auto"/>
      </w:divBdr>
    </w:div>
    <w:div w:id="339353677">
      <w:bodyDiv w:val="1"/>
      <w:marLeft w:val="0"/>
      <w:marRight w:val="0"/>
      <w:marTop w:val="0"/>
      <w:marBottom w:val="0"/>
      <w:divBdr>
        <w:top w:val="none" w:sz="0" w:space="0" w:color="auto"/>
        <w:left w:val="none" w:sz="0" w:space="0" w:color="auto"/>
        <w:bottom w:val="none" w:sz="0" w:space="0" w:color="auto"/>
        <w:right w:val="none" w:sz="0" w:space="0" w:color="auto"/>
      </w:divBdr>
    </w:div>
    <w:div w:id="369842473">
      <w:bodyDiv w:val="1"/>
      <w:marLeft w:val="0"/>
      <w:marRight w:val="0"/>
      <w:marTop w:val="0"/>
      <w:marBottom w:val="0"/>
      <w:divBdr>
        <w:top w:val="none" w:sz="0" w:space="0" w:color="auto"/>
        <w:left w:val="none" w:sz="0" w:space="0" w:color="auto"/>
        <w:bottom w:val="none" w:sz="0" w:space="0" w:color="auto"/>
        <w:right w:val="none" w:sz="0" w:space="0" w:color="auto"/>
      </w:divBdr>
    </w:div>
    <w:div w:id="657686265">
      <w:bodyDiv w:val="1"/>
      <w:marLeft w:val="0"/>
      <w:marRight w:val="0"/>
      <w:marTop w:val="0"/>
      <w:marBottom w:val="0"/>
      <w:divBdr>
        <w:top w:val="none" w:sz="0" w:space="0" w:color="auto"/>
        <w:left w:val="none" w:sz="0" w:space="0" w:color="auto"/>
        <w:bottom w:val="none" w:sz="0" w:space="0" w:color="auto"/>
        <w:right w:val="none" w:sz="0" w:space="0" w:color="auto"/>
      </w:divBdr>
    </w:div>
    <w:div w:id="726925663">
      <w:bodyDiv w:val="1"/>
      <w:marLeft w:val="0"/>
      <w:marRight w:val="0"/>
      <w:marTop w:val="0"/>
      <w:marBottom w:val="0"/>
      <w:divBdr>
        <w:top w:val="none" w:sz="0" w:space="0" w:color="auto"/>
        <w:left w:val="none" w:sz="0" w:space="0" w:color="auto"/>
        <w:bottom w:val="none" w:sz="0" w:space="0" w:color="auto"/>
        <w:right w:val="none" w:sz="0" w:space="0" w:color="auto"/>
      </w:divBdr>
    </w:div>
    <w:div w:id="813254285">
      <w:bodyDiv w:val="1"/>
      <w:marLeft w:val="0"/>
      <w:marRight w:val="0"/>
      <w:marTop w:val="0"/>
      <w:marBottom w:val="0"/>
      <w:divBdr>
        <w:top w:val="none" w:sz="0" w:space="0" w:color="auto"/>
        <w:left w:val="none" w:sz="0" w:space="0" w:color="auto"/>
        <w:bottom w:val="none" w:sz="0" w:space="0" w:color="auto"/>
        <w:right w:val="none" w:sz="0" w:space="0" w:color="auto"/>
      </w:divBdr>
      <w:divsChild>
        <w:div w:id="466552668">
          <w:marLeft w:val="274"/>
          <w:marRight w:val="0"/>
          <w:marTop w:val="0"/>
          <w:marBottom w:val="0"/>
          <w:divBdr>
            <w:top w:val="none" w:sz="0" w:space="0" w:color="auto"/>
            <w:left w:val="none" w:sz="0" w:space="0" w:color="auto"/>
            <w:bottom w:val="none" w:sz="0" w:space="0" w:color="auto"/>
            <w:right w:val="none" w:sz="0" w:space="0" w:color="auto"/>
          </w:divBdr>
        </w:div>
        <w:div w:id="503395198">
          <w:marLeft w:val="274"/>
          <w:marRight w:val="0"/>
          <w:marTop w:val="0"/>
          <w:marBottom w:val="0"/>
          <w:divBdr>
            <w:top w:val="none" w:sz="0" w:space="0" w:color="auto"/>
            <w:left w:val="none" w:sz="0" w:space="0" w:color="auto"/>
            <w:bottom w:val="none" w:sz="0" w:space="0" w:color="auto"/>
            <w:right w:val="none" w:sz="0" w:space="0" w:color="auto"/>
          </w:divBdr>
        </w:div>
        <w:div w:id="2065054757">
          <w:marLeft w:val="274"/>
          <w:marRight w:val="0"/>
          <w:marTop w:val="0"/>
          <w:marBottom w:val="0"/>
          <w:divBdr>
            <w:top w:val="none" w:sz="0" w:space="0" w:color="auto"/>
            <w:left w:val="none" w:sz="0" w:space="0" w:color="auto"/>
            <w:bottom w:val="none" w:sz="0" w:space="0" w:color="auto"/>
            <w:right w:val="none" w:sz="0" w:space="0" w:color="auto"/>
          </w:divBdr>
        </w:div>
        <w:div w:id="153687822">
          <w:marLeft w:val="274"/>
          <w:marRight w:val="0"/>
          <w:marTop w:val="0"/>
          <w:marBottom w:val="0"/>
          <w:divBdr>
            <w:top w:val="none" w:sz="0" w:space="0" w:color="auto"/>
            <w:left w:val="none" w:sz="0" w:space="0" w:color="auto"/>
            <w:bottom w:val="none" w:sz="0" w:space="0" w:color="auto"/>
            <w:right w:val="none" w:sz="0" w:space="0" w:color="auto"/>
          </w:divBdr>
        </w:div>
        <w:div w:id="218134945">
          <w:marLeft w:val="274"/>
          <w:marRight w:val="0"/>
          <w:marTop w:val="0"/>
          <w:marBottom w:val="0"/>
          <w:divBdr>
            <w:top w:val="none" w:sz="0" w:space="0" w:color="auto"/>
            <w:left w:val="none" w:sz="0" w:space="0" w:color="auto"/>
            <w:bottom w:val="none" w:sz="0" w:space="0" w:color="auto"/>
            <w:right w:val="none" w:sz="0" w:space="0" w:color="auto"/>
          </w:divBdr>
        </w:div>
      </w:divsChild>
    </w:div>
    <w:div w:id="884027712">
      <w:bodyDiv w:val="1"/>
      <w:marLeft w:val="0"/>
      <w:marRight w:val="0"/>
      <w:marTop w:val="0"/>
      <w:marBottom w:val="0"/>
      <w:divBdr>
        <w:top w:val="none" w:sz="0" w:space="0" w:color="auto"/>
        <w:left w:val="none" w:sz="0" w:space="0" w:color="auto"/>
        <w:bottom w:val="none" w:sz="0" w:space="0" w:color="auto"/>
        <w:right w:val="none" w:sz="0" w:space="0" w:color="auto"/>
      </w:divBdr>
    </w:div>
    <w:div w:id="894043059">
      <w:bodyDiv w:val="1"/>
      <w:marLeft w:val="0"/>
      <w:marRight w:val="0"/>
      <w:marTop w:val="0"/>
      <w:marBottom w:val="0"/>
      <w:divBdr>
        <w:top w:val="none" w:sz="0" w:space="0" w:color="auto"/>
        <w:left w:val="none" w:sz="0" w:space="0" w:color="auto"/>
        <w:bottom w:val="none" w:sz="0" w:space="0" w:color="auto"/>
        <w:right w:val="none" w:sz="0" w:space="0" w:color="auto"/>
      </w:divBdr>
    </w:div>
    <w:div w:id="902527698">
      <w:bodyDiv w:val="1"/>
      <w:marLeft w:val="0"/>
      <w:marRight w:val="0"/>
      <w:marTop w:val="0"/>
      <w:marBottom w:val="0"/>
      <w:divBdr>
        <w:top w:val="none" w:sz="0" w:space="0" w:color="auto"/>
        <w:left w:val="none" w:sz="0" w:space="0" w:color="auto"/>
        <w:bottom w:val="none" w:sz="0" w:space="0" w:color="auto"/>
        <w:right w:val="none" w:sz="0" w:space="0" w:color="auto"/>
      </w:divBdr>
    </w:div>
    <w:div w:id="968897959">
      <w:bodyDiv w:val="1"/>
      <w:marLeft w:val="0"/>
      <w:marRight w:val="0"/>
      <w:marTop w:val="0"/>
      <w:marBottom w:val="0"/>
      <w:divBdr>
        <w:top w:val="none" w:sz="0" w:space="0" w:color="auto"/>
        <w:left w:val="none" w:sz="0" w:space="0" w:color="auto"/>
        <w:bottom w:val="none" w:sz="0" w:space="0" w:color="auto"/>
        <w:right w:val="none" w:sz="0" w:space="0" w:color="auto"/>
      </w:divBdr>
    </w:div>
    <w:div w:id="1082526268">
      <w:bodyDiv w:val="1"/>
      <w:marLeft w:val="0"/>
      <w:marRight w:val="0"/>
      <w:marTop w:val="0"/>
      <w:marBottom w:val="0"/>
      <w:divBdr>
        <w:top w:val="none" w:sz="0" w:space="0" w:color="auto"/>
        <w:left w:val="none" w:sz="0" w:space="0" w:color="auto"/>
        <w:bottom w:val="none" w:sz="0" w:space="0" w:color="auto"/>
        <w:right w:val="none" w:sz="0" w:space="0" w:color="auto"/>
      </w:divBdr>
      <w:divsChild>
        <w:div w:id="366370868">
          <w:marLeft w:val="0"/>
          <w:marRight w:val="0"/>
          <w:marTop w:val="0"/>
          <w:marBottom w:val="0"/>
          <w:divBdr>
            <w:top w:val="none" w:sz="0" w:space="0" w:color="auto"/>
            <w:left w:val="none" w:sz="0" w:space="0" w:color="auto"/>
            <w:bottom w:val="none" w:sz="0" w:space="0" w:color="auto"/>
            <w:right w:val="none" w:sz="0" w:space="0" w:color="auto"/>
          </w:divBdr>
          <w:divsChild>
            <w:div w:id="1359896193">
              <w:marLeft w:val="0"/>
              <w:marRight w:val="0"/>
              <w:marTop w:val="0"/>
              <w:marBottom w:val="0"/>
              <w:divBdr>
                <w:top w:val="none" w:sz="0" w:space="0" w:color="auto"/>
                <w:left w:val="none" w:sz="0" w:space="0" w:color="auto"/>
                <w:bottom w:val="none" w:sz="0" w:space="0" w:color="auto"/>
                <w:right w:val="none" w:sz="0" w:space="0" w:color="auto"/>
              </w:divBdr>
            </w:div>
          </w:divsChild>
        </w:div>
        <w:div w:id="1880052070">
          <w:marLeft w:val="0"/>
          <w:marRight w:val="-180"/>
          <w:marTop w:val="0"/>
          <w:marBottom w:val="0"/>
          <w:divBdr>
            <w:top w:val="none" w:sz="0" w:space="0" w:color="auto"/>
            <w:left w:val="none" w:sz="0" w:space="0" w:color="auto"/>
            <w:bottom w:val="none" w:sz="0" w:space="0" w:color="auto"/>
            <w:right w:val="none" w:sz="0" w:space="0" w:color="auto"/>
          </w:divBdr>
        </w:div>
        <w:div w:id="490559736">
          <w:marLeft w:val="0"/>
          <w:marRight w:val="0"/>
          <w:marTop w:val="0"/>
          <w:marBottom w:val="0"/>
          <w:divBdr>
            <w:top w:val="none" w:sz="0" w:space="0" w:color="auto"/>
            <w:left w:val="none" w:sz="0" w:space="0" w:color="auto"/>
            <w:bottom w:val="none" w:sz="0" w:space="0" w:color="auto"/>
            <w:right w:val="none" w:sz="0" w:space="0" w:color="auto"/>
          </w:divBdr>
          <w:divsChild>
            <w:div w:id="493300603">
              <w:marLeft w:val="0"/>
              <w:marRight w:val="0"/>
              <w:marTop w:val="0"/>
              <w:marBottom w:val="0"/>
              <w:divBdr>
                <w:top w:val="none" w:sz="0" w:space="0" w:color="auto"/>
                <w:left w:val="none" w:sz="0" w:space="0" w:color="auto"/>
                <w:bottom w:val="none" w:sz="0" w:space="0" w:color="auto"/>
                <w:right w:val="none" w:sz="0" w:space="0" w:color="auto"/>
              </w:divBdr>
              <w:divsChild>
                <w:div w:id="1196650331">
                  <w:marLeft w:val="0"/>
                  <w:marRight w:val="0"/>
                  <w:marTop w:val="0"/>
                  <w:marBottom w:val="0"/>
                  <w:divBdr>
                    <w:top w:val="none" w:sz="0" w:space="0" w:color="auto"/>
                    <w:left w:val="none" w:sz="0" w:space="0" w:color="auto"/>
                    <w:bottom w:val="none" w:sz="0" w:space="0" w:color="auto"/>
                    <w:right w:val="none" w:sz="0" w:space="0" w:color="auto"/>
                  </w:divBdr>
                  <w:divsChild>
                    <w:div w:id="17810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08667">
      <w:bodyDiv w:val="1"/>
      <w:marLeft w:val="0"/>
      <w:marRight w:val="0"/>
      <w:marTop w:val="0"/>
      <w:marBottom w:val="0"/>
      <w:divBdr>
        <w:top w:val="none" w:sz="0" w:space="0" w:color="auto"/>
        <w:left w:val="none" w:sz="0" w:space="0" w:color="auto"/>
        <w:bottom w:val="none" w:sz="0" w:space="0" w:color="auto"/>
        <w:right w:val="none" w:sz="0" w:space="0" w:color="auto"/>
      </w:divBdr>
    </w:div>
    <w:div w:id="1356736480">
      <w:bodyDiv w:val="1"/>
      <w:marLeft w:val="0"/>
      <w:marRight w:val="0"/>
      <w:marTop w:val="0"/>
      <w:marBottom w:val="0"/>
      <w:divBdr>
        <w:top w:val="none" w:sz="0" w:space="0" w:color="auto"/>
        <w:left w:val="none" w:sz="0" w:space="0" w:color="auto"/>
        <w:bottom w:val="none" w:sz="0" w:space="0" w:color="auto"/>
        <w:right w:val="none" w:sz="0" w:space="0" w:color="auto"/>
      </w:divBdr>
      <w:divsChild>
        <w:div w:id="1323002561">
          <w:marLeft w:val="274"/>
          <w:marRight w:val="0"/>
          <w:marTop w:val="0"/>
          <w:marBottom w:val="0"/>
          <w:divBdr>
            <w:top w:val="none" w:sz="0" w:space="0" w:color="auto"/>
            <w:left w:val="none" w:sz="0" w:space="0" w:color="auto"/>
            <w:bottom w:val="none" w:sz="0" w:space="0" w:color="auto"/>
            <w:right w:val="none" w:sz="0" w:space="0" w:color="auto"/>
          </w:divBdr>
        </w:div>
        <w:div w:id="1363558120">
          <w:marLeft w:val="274"/>
          <w:marRight w:val="0"/>
          <w:marTop w:val="0"/>
          <w:marBottom w:val="0"/>
          <w:divBdr>
            <w:top w:val="none" w:sz="0" w:space="0" w:color="auto"/>
            <w:left w:val="none" w:sz="0" w:space="0" w:color="auto"/>
            <w:bottom w:val="none" w:sz="0" w:space="0" w:color="auto"/>
            <w:right w:val="none" w:sz="0" w:space="0" w:color="auto"/>
          </w:divBdr>
        </w:div>
        <w:div w:id="407846559">
          <w:marLeft w:val="274"/>
          <w:marRight w:val="0"/>
          <w:marTop w:val="0"/>
          <w:marBottom w:val="0"/>
          <w:divBdr>
            <w:top w:val="none" w:sz="0" w:space="0" w:color="auto"/>
            <w:left w:val="none" w:sz="0" w:space="0" w:color="auto"/>
            <w:bottom w:val="none" w:sz="0" w:space="0" w:color="auto"/>
            <w:right w:val="none" w:sz="0" w:space="0" w:color="auto"/>
          </w:divBdr>
        </w:div>
        <w:div w:id="1948468585">
          <w:marLeft w:val="274"/>
          <w:marRight w:val="0"/>
          <w:marTop w:val="0"/>
          <w:marBottom w:val="0"/>
          <w:divBdr>
            <w:top w:val="none" w:sz="0" w:space="0" w:color="auto"/>
            <w:left w:val="none" w:sz="0" w:space="0" w:color="auto"/>
            <w:bottom w:val="none" w:sz="0" w:space="0" w:color="auto"/>
            <w:right w:val="none" w:sz="0" w:space="0" w:color="auto"/>
          </w:divBdr>
        </w:div>
        <w:div w:id="1660501455">
          <w:marLeft w:val="274"/>
          <w:marRight w:val="0"/>
          <w:marTop w:val="0"/>
          <w:marBottom w:val="0"/>
          <w:divBdr>
            <w:top w:val="none" w:sz="0" w:space="0" w:color="auto"/>
            <w:left w:val="none" w:sz="0" w:space="0" w:color="auto"/>
            <w:bottom w:val="none" w:sz="0" w:space="0" w:color="auto"/>
            <w:right w:val="none" w:sz="0" w:space="0" w:color="auto"/>
          </w:divBdr>
        </w:div>
      </w:divsChild>
    </w:div>
    <w:div w:id="1561791785">
      <w:bodyDiv w:val="1"/>
      <w:marLeft w:val="0"/>
      <w:marRight w:val="0"/>
      <w:marTop w:val="0"/>
      <w:marBottom w:val="0"/>
      <w:divBdr>
        <w:top w:val="none" w:sz="0" w:space="0" w:color="auto"/>
        <w:left w:val="none" w:sz="0" w:space="0" w:color="auto"/>
        <w:bottom w:val="none" w:sz="0" w:space="0" w:color="auto"/>
        <w:right w:val="none" w:sz="0" w:space="0" w:color="auto"/>
      </w:divBdr>
    </w:div>
    <w:div w:id="1663511150">
      <w:bodyDiv w:val="1"/>
      <w:marLeft w:val="0"/>
      <w:marRight w:val="0"/>
      <w:marTop w:val="0"/>
      <w:marBottom w:val="0"/>
      <w:divBdr>
        <w:top w:val="none" w:sz="0" w:space="0" w:color="auto"/>
        <w:left w:val="none" w:sz="0" w:space="0" w:color="auto"/>
        <w:bottom w:val="none" w:sz="0" w:space="0" w:color="auto"/>
        <w:right w:val="none" w:sz="0" w:space="0" w:color="auto"/>
      </w:divBdr>
    </w:div>
    <w:div w:id="1675036018">
      <w:bodyDiv w:val="1"/>
      <w:marLeft w:val="0"/>
      <w:marRight w:val="0"/>
      <w:marTop w:val="0"/>
      <w:marBottom w:val="0"/>
      <w:divBdr>
        <w:top w:val="none" w:sz="0" w:space="0" w:color="auto"/>
        <w:left w:val="none" w:sz="0" w:space="0" w:color="auto"/>
        <w:bottom w:val="none" w:sz="0" w:space="0" w:color="auto"/>
        <w:right w:val="none" w:sz="0" w:space="0" w:color="auto"/>
      </w:divBdr>
    </w:div>
    <w:div w:id="1707289021">
      <w:bodyDiv w:val="1"/>
      <w:marLeft w:val="0"/>
      <w:marRight w:val="0"/>
      <w:marTop w:val="0"/>
      <w:marBottom w:val="0"/>
      <w:divBdr>
        <w:top w:val="none" w:sz="0" w:space="0" w:color="auto"/>
        <w:left w:val="none" w:sz="0" w:space="0" w:color="auto"/>
        <w:bottom w:val="none" w:sz="0" w:space="0" w:color="auto"/>
        <w:right w:val="none" w:sz="0" w:space="0" w:color="auto"/>
      </w:divBdr>
      <w:divsChild>
        <w:div w:id="1466118341">
          <w:marLeft w:val="274"/>
          <w:marRight w:val="0"/>
          <w:marTop w:val="0"/>
          <w:marBottom w:val="0"/>
          <w:divBdr>
            <w:top w:val="none" w:sz="0" w:space="0" w:color="auto"/>
            <w:left w:val="none" w:sz="0" w:space="0" w:color="auto"/>
            <w:bottom w:val="none" w:sz="0" w:space="0" w:color="auto"/>
            <w:right w:val="none" w:sz="0" w:space="0" w:color="auto"/>
          </w:divBdr>
        </w:div>
        <w:div w:id="683089694">
          <w:marLeft w:val="274"/>
          <w:marRight w:val="0"/>
          <w:marTop w:val="0"/>
          <w:marBottom w:val="0"/>
          <w:divBdr>
            <w:top w:val="none" w:sz="0" w:space="0" w:color="auto"/>
            <w:left w:val="none" w:sz="0" w:space="0" w:color="auto"/>
            <w:bottom w:val="none" w:sz="0" w:space="0" w:color="auto"/>
            <w:right w:val="none" w:sz="0" w:space="0" w:color="auto"/>
          </w:divBdr>
        </w:div>
        <w:div w:id="1907380245">
          <w:marLeft w:val="274"/>
          <w:marRight w:val="0"/>
          <w:marTop w:val="0"/>
          <w:marBottom w:val="0"/>
          <w:divBdr>
            <w:top w:val="none" w:sz="0" w:space="0" w:color="auto"/>
            <w:left w:val="none" w:sz="0" w:space="0" w:color="auto"/>
            <w:bottom w:val="none" w:sz="0" w:space="0" w:color="auto"/>
            <w:right w:val="none" w:sz="0" w:space="0" w:color="auto"/>
          </w:divBdr>
        </w:div>
        <w:div w:id="1846362736">
          <w:marLeft w:val="274"/>
          <w:marRight w:val="0"/>
          <w:marTop w:val="0"/>
          <w:marBottom w:val="0"/>
          <w:divBdr>
            <w:top w:val="none" w:sz="0" w:space="0" w:color="auto"/>
            <w:left w:val="none" w:sz="0" w:space="0" w:color="auto"/>
            <w:bottom w:val="none" w:sz="0" w:space="0" w:color="auto"/>
            <w:right w:val="none" w:sz="0" w:space="0" w:color="auto"/>
          </w:divBdr>
        </w:div>
      </w:divsChild>
    </w:div>
    <w:div w:id="1952084280">
      <w:bodyDiv w:val="1"/>
      <w:marLeft w:val="0"/>
      <w:marRight w:val="0"/>
      <w:marTop w:val="0"/>
      <w:marBottom w:val="0"/>
      <w:divBdr>
        <w:top w:val="none" w:sz="0" w:space="0" w:color="auto"/>
        <w:left w:val="none" w:sz="0" w:space="0" w:color="auto"/>
        <w:bottom w:val="none" w:sz="0" w:space="0" w:color="auto"/>
        <w:right w:val="none" w:sz="0" w:space="0" w:color="auto"/>
      </w:divBdr>
    </w:div>
    <w:div w:id="1982465987">
      <w:bodyDiv w:val="1"/>
      <w:marLeft w:val="0"/>
      <w:marRight w:val="0"/>
      <w:marTop w:val="0"/>
      <w:marBottom w:val="0"/>
      <w:divBdr>
        <w:top w:val="none" w:sz="0" w:space="0" w:color="auto"/>
        <w:left w:val="none" w:sz="0" w:space="0" w:color="auto"/>
        <w:bottom w:val="none" w:sz="0" w:space="0" w:color="auto"/>
        <w:right w:val="none" w:sz="0" w:space="0" w:color="auto"/>
      </w:divBdr>
    </w:div>
    <w:div w:id="1999989910">
      <w:bodyDiv w:val="1"/>
      <w:marLeft w:val="0"/>
      <w:marRight w:val="0"/>
      <w:marTop w:val="0"/>
      <w:marBottom w:val="0"/>
      <w:divBdr>
        <w:top w:val="none" w:sz="0" w:space="0" w:color="auto"/>
        <w:left w:val="none" w:sz="0" w:space="0" w:color="auto"/>
        <w:bottom w:val="none" w:sz="0" w:space="0" w:color="auto"/>
        <w:right w:val="none" w:sz="0" w:space="0" w:color="auto"/>
      </w:divBdr>
      <w:divsChild>
        <w:div w:id="555822760">
          <w:marLeft w:val="274"/>
          <w:marRight w:val="0"/>
          <w:marTop w:val="0"/>
          <w:marBottom w:val="0"/>
          <w:divBdr>
            <w:top w:val="none" w:sz="0" w:space="0" w:color="auto"/>
            <w:left w:val="none" w:sz="0" w:space="0" w:color="auto"/>
            <w:bottom w:val="none" w:sz="0" w:space="0" w:color="auto"/>
            <w:right w:val="none" w:sz="0" w:space="0" w:color="auto"/>
          </w:divBdr>
        </w:div>
        <w:div w:id="1787771135">
          <w:marLeft w:val="274"/>
          <w:marRight w:val="0"/>
          <w:marTop w:val="0"/>
          <w:marBottom w:val="0"/>
          <w:divBdr>
            <w:top w:val="none" w:sz="0" w:space="0" w:color="auto"/>
            <w:left w:val="none" w:sz="0" w:space="0" w:color="auto"/>
            <w:bottom w:val="none" w:sz="0" w:space="0" w:color="auto"/>
            <w:right w:val="none" w:sz="0" w:space="0" w:color="auto"/>
          </w:divBdr>
        </w:div>
        <w:div w:id="2134901417">
          <w:marLeft w:val="274"/>
          <w:marRight w:val="0"/>
          <w:marTop w:val="0"/>
          <w:marBottom w:val="0"/>
          <w:divBdr>
            <w:top w:val="none" w:sz="0" w:space="0" w:color="auto"/>
            <w:left w:val="none" w:sz="0" w:space="0" w:color="auto"/>
            <w:bottom w:val="none" w:sz="0" w:space="0" w:color="auto"/>
            <w:right w:val="none" w:sz="0" w:space="0" w:color="auto"/>
          </w:divBdr>
        </w:div>
        <w:div w:id="1385519112">
          <w:marLeft w:val="274"/>
          <w:marRight w:val="0"/>
          <w:marTop w:val="0"/>
          <w:marBottom w:val="0"/>
          <w:divBdr>
            <w:top w:val="none" w:sz="0" w:space="0" w:color="auto"/>
            <w:left w:val="none" w:sz="0" w:space="0" w:color="auto"/>
            <w:bottom w:val="none" w:sz="0" w:space="0" w:color="auto"/>
            <w:right w:val="none" w:sz="0" w:space="0" w:color="auto"/>
          </w:divBdr>
        </w:div>
        <w:div w:id="80943814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rameshhshet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Ramesh_Shetty\Ramesh_Shetty.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Ramesh_Shetty.docx</Template>
  <TotalTime>0</TotalTime>
  <Pages>3</Pages>
  <Words>1085</Words>
  <Characters>6186</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USDM</dc:creator>
  <cp:lastModifiedBy>Raju Endla</cp:lastModifiedBy>
  <cp:revision>2</cp:revision>
  <cp:lastPrinted>2025-04-09T13:09:00Z</cp:lastPrinted>
  <dcterms:created xsi:type="dcterms:W3CDTF">2025-06-10T21:01:00Z</dcterms:created>
  <dcterms:modified xsi:type="dcterms:W3CDTF">2025-06-10T21:01:00Z</dcterms:modified>
</cp:coreProperties>
</file>